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Philemon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δέσμιος χριστοῦ Ἰησοῦ καὶ Τιμόθεος ὁ ἀδελφὸς Φιλήμονι τῷ ἀγαπητῷ καὶ συνεργῷ ἡμῶν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Ἀπφίᾳ τῇ ἀδελφῇ καὶ Ἀρχίππῳ τῷ συνστρατιώτῃ ἡμῶν καὶ τῇ κατʼ οἶκόν σου ἐκκλησίᾳ·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Εὐχαριστῶ τῷ θεῷ μου πάντοτε μνείαν σου ποιούμενος ἐπὶ τῶν προσευχῶν μου,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ἀκούων σου τὴν ἀγάπην καὶ τὴν πίστιν ἣν ἔχεις πρὸς τὸν κύριον Ἰησοῦν καὶ εἰς πάντας τοὺς ἁγίους,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ὅπως ἡ κοινωνία τῆς πίστεώς σου ἐνεργὴς γένηται ἐν ἐπιγνώσει παντὸς ἀγαθοῦ τοῦ ἐν ὑμῖν εἰς χριστόν.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Χαρὰν γὰρ πολλὴν ἔσχον καὶ παράκλησιν ἐπὶ τῇ ἀγάπῃ σου, ὅτι τὰ σπλάγχνα τῶν ἁγίων ἀναπέπαυται διὰ σοῦ, ἀδελφέ.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Διὸ πολλὴν ἐν χριστῷ παρρησίαν ἔχων ἐπιτάσσειν σοι τὸ ἀνῆκον,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διὰ τὴν ἀγάπην μᾶλλον παρακαλῶ, τοιοῦτος ὢν ὡς Παῦλος πρεσβύτης νυνὶ δὲ καὶ δέσμιος χριστοῦ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παρακαλῶ σε περὶ τοῦ ἐμοῦ τέκνου, ὃν ἐγέννησα ἐν τοῖς δεσμοῖς, Ὀνήσιμον,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τόν ποτέ σοι ἄχρηστον νυνὶ δὲ σοὶ καὶ ἐμοὶ εὔχρηστον,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ὃν ἀνέπεμψά σοι, αὐτόν, τοῦτʼ ἔστιν τὰ ἐμὰ σπλάγχνα·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ὃν ἐγὼ ἐβουλόμην πρὸς ἐμαυτὸν κατέχειν, ἵνα ὑπὲρ σοῦ μοι διακονῇ ἐν τοῖς δεσμοῖς τοῦ εὐαγγελίου·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χωρὶς δὲ τῆς σῆς γνώμης οὐδὲν ἠθέλησα ποιῆσαι, ἵνα μὴ ὡς κατὰ ἀνάγκην τὸ ἀγαθόν σου ᾖ ἀλλὰ κατὰ ἑκούσιον.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Τάχα γὰρ διὰ τοῦτο ἐχωρίσθη πρὸς ὥραν, ἵνα αἰώνιον αὐτὸν ἀπέχῃς,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οὐκέτι ὡς δοῦλον ἀλλʼ ὑπὲρ δοῦλον, ἀδελφὸν ἀγαπητόν, μάλιστα ἐμοί, πόσῳ δὲ μᾶλλον σοὶ καὶ ἐν σαρκὶ καὶ ἐν κυρίῳ.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οὖν με ἔχεις κοινωνόν, προσλαβοῦ αὐτὸν ὡς ἐμέ.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εἰ δέ τι ἠδίκησέν σε ἢ ὀφείλει, τοῦτο ἐμοὶ ἐλλόγα.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Ἐγὼ Παῦλος ἔγραψα τῇ ἐμῇ χειρί, ἐγὼ ἀποτίσω· ἵνα μὴ λέγω σοι ὅτι καὶ σεαυτόν μοι προσοφείλεις.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ναί, ἀδελφέ, ἐγώ σου ὀναίμην ἐν κυρίῳ· ἀνάπαυσόν μου τὰ σπλάγχνα ἐν χριστῷ.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Πεποιθὼς τῇ ὑπακοῇ σου ἔγραψά σοι, εἰδὼς ὅτι καὶ ὑπὲρ ἃ λέγω ποιήσεις.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ἅμα δὲ καὶ ἑτοίμαζέ μοι ξενίαν· ἐλπίζω γὰρ ὅτι διὰ τῶν προσευχῶν ὑμῶν χαρισθήσομαι ὑμῖν.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Ἀσπάζεταί σε Ἐπαφρᾶς ὁ συναιχμάλωτός μου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Μᾶρκος, Ἀρίσταρχος, Δημᾶς, Λουκᾶς, οἱ συνεργοί μου.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Ἡ χάρις τοῦ κυρίου Ἰησοῦ χριστοῦ μετὰ τοῦ πνεύματος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