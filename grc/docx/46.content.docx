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1 Corinthians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κλητὸς ἀπόστολος χριστοῦ Ἰησοῦ διὰ θελήματος θεοῦ καὶ Σωσθένης ὁ ἀδελφὸς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τῇ ἐκκλησίᾳ τοῦ θεοῦ τῇ οὔσῃ ἐν Κορίνθῳ, ἡγιασμένοις ἐν χριστῷ Ἰησοῦ, κλητοῖς ἁγίοις, σὺν πᾶσιν τοῖς ἐπικαλουμένοις τὸ ὄνομα τοῦ κυρίου ἡμῶν Ἰησοῦ χριστοῦ ἐν παντὶ τόπῳ, αὐτῶν καὶ ἡμῶν·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χάρις ὑμῖν καὶ εἰρήνη ἀπὸ θεοῦ πατρὸς ἡμῶν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Εὐχαριστῶ τῷ θεῷ μου πάντοτε περὶ ὑμῶν ἐπὶ τῇ χάριτι τοῦ θεοῦ τῇ δοθείσῃ ὑμῖν ἐν χριστῷ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ὅτι ἐν παντὶ ἐπλουτίσθητε ἐν αὐτῷ, ἐν παντὶ λόγῳ καὶ πάσῃ γνώσει,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καθὼς τὸ μαρτύριον τοῦ χριστοῦ ἐβεβαιώθη ἐν ὑμῖν,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ὥστε ὑμᾶς μὴ ὑστερεῖσθαι ἐν μηδενὶ χαρίσματι ἀπεκδεχομένους τὴν ἀποκάλυψιν τοῦ κυρίου ἡμῶν Ἰησοῦ χριστοῦ·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ὃς καὶ βεβαιώσει ὑμᾶς ἕως τέλους ἀνεγκλήτους ἐν τῇ ἡμέρᾳ τοῦ κυρίου ἡμῶν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πιστὸς ὁ θεός, διʼ οὗ ἐκλήθητε εἰς κοινωνίαν τοῦ υἱοῦ αὐτοῦ Ἰησοῦ χριστοῦ τοῦ κυρίου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Παρακαλῶ δὲ ὑμᾶς, ἀδελφοί, διὰ τοῦ ὀνόματος τοῦ κυρίου ἡμῶν Ἰησοῦ χριστοῦ ἵνα τὸ αὐτὸ λέγητε πάντες καὶ μὴ ᾖ ἐν ὑμῖν σχίσματα, ἦτε δὲ κατηρτισμένοι ἐν τῷ αὐτῷ νοῒ καὶ ἐν τῇ αὐτῇ γνώμῃ.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ἐδηλώθη γάρ μοι περὶ ὑμῶν, ἀδελφοί μου, ὑπὸ τῶν Χλόης ὅτι ἔριδες ἐν ὑμῖν εἰσιν.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λέγω δὲ τοῦτο, ὅτι ἕκαστος ὑμῶν λέγει, Ἐγὼ μέν εἰμι Παύλου, Ἐγὼ δὲ Ἀπολλῶ, Ἐγὼ δὲ Κηφᾶ, Ἐγὼ δὲ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μεμέρισται ὁ χριστός; μὴ Παῦλος ἐσταυρώθη ὑπὲρ ὑμῶν, ἢ εἰς τὸ ὄνομα Παύλου ἐβαπτίσθητε;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εὐχαριστῶ ὅτι οὐδένα ὑμῶν ἐβάπτισα εἰ μὴ Κρίσπον καὶ Γάϊον,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ἵνα μή τις εἴπῃ ὅτι εἰς τὸ ἐμὸν ὄνομα ἐβαπτίσθητε.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ἐβάπτισα δὲ καὶ τὸν Στεφανᾶ οἶκον· λοιπὸν οὐκ οἶδα εἴ τινα ἄλλον ἐβάπτισα.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οὐ γὰρ ἀπέστειλέν με χριστὸς βαπτίζειν ἀλλὰ εὐαγγελίζεσθαι, οὐκ ἐν σοφίᾳ λόγου, ἵνα μὴ κενωθῇ ὁ σταυρὸς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Ὁ λόγος γὰρ ὁ τοῦ σταυροῦ τοῖς μὲν ἀπολλυμένοις μωρία ἐστίν, τοῖς δὲ σῳζομένοις ἡμῖν δύναμις θεοῦ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γέγραπται γάρ, Ἀπολῶ τὴν σοφίαν τῶν σοφῶν, καὶ τὴν σύνεσιν τῶν συνετῶν ἀθετήσω.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ποῦ σοφός; ποῦ γραμματεύς; ποῦ συνζητητὴς τοῦ αἰῶνος τούτου; οὐχὶ ἐμώρανεν ὁ θεὸς τὴν σοφίαν τοῦ κόσμου;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ἐπειδὴ γὰρ ἐν τῇ σοφίᾳ τοῦ θεοῦ οὐκ ἔγνω ὁ κόσμος διὰ τῆς σοφίας τὸν θεόν, εὐδόκησεν ὁ θεὸς διὰ τῆς μωρίας τοῦ κηρύγματος σῶσαι τοὺς πιστεύοντας·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ἐπειδὴ καὶ Ἰουδαῖοι σημεῖα αἰτοῦσιν καὶ Ἕλληνες σοφίαν ζητοῦσιν,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ἡμεῖς δὲ κηρύσσομεν χριστὸν ἐσταυρωμένον, Ἰουδαίοις μὲν σκάνδαλον ἔθνεσιν δὲ μωρίαν,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αὐτοῖς δὲ τοῖς κλητοῖς, Ἰουδαίοις τε καὶ Ἕλλησιν, χριστὸν θεοῦ δύναμιν καὶ θεοῦ σοφίαν·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ὅτι τὸ μωρὸν τοῦ θεοῦ σοφώτερον τῶν ἀνθρώπων ἐστὶν καὶ τὸ ἀσθενὲς τοῦ θεοῦ ἰσχυρότερον τῶν ἀνθρώπων.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Βλέπετε γὰρ τὴν κλῆσιν ὑμῶν, ἀδελφοί, ὅτι οὐ πολλοὶ σοφοὶ κατὰ σάρκα, οὐ πολλοὶ δυνατοί, οὐ πολλοὶ εὐγενεῖς·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ἀλλὰ τὰ μωρὰ τοῦ κόσμου ἐξελέξατο ὁ θεός, ἵνα καταισχύνῃ τοὺς σοφούς, καὶ τὰ ἀσθενῆ τοῦ κόσμου ἐξελέξατο ὁ θεός, ἵνα καταισχύνῃ τὰ ἰσχυρά,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καὶ τὰ ἀγενῆ τοῦ κόσμου καὶ τὰ ἐξουθενημένα ἐξελέξατο ὁ θεός, τὰ μὴ ὄντα, ἵνα τὰ ὄντα καταργήσῃ,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ὅπως μὴ καυχήσηται πᾶσα σὰρξ ἐνώπιον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ἐξ αὐτοῦ δὲ ὑμεῖς ἐστε ἐν χριστῷ Ἰησοῦ, ὃς ἐγενήθη σοφία ἡμῖν ἀπὸ θεοῦ, δικαιοσύνη τε καὶ ἁγιασμὸς καὶ ἀπολύτρωσις,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ἵνα καθὼς γέγραπται, Ὁ καυχώμενος ἐν κυρίῳ καυχάσθω.</w:t>
      </w:r>
    </w:p>
    <w:p>
      <w:pPr>
        <w:pStyle w:val="Heading2"/>
      </w:pPr>
      <w:r>
        <w:rPr>
          <w:lang w:val="el_GR" w:bidi="el_GR"/>
        </w:rPr>
        <w:t>1 Corinthians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Κἀγὼ ἐλθὼν πρὸς ὑμᾶς, ἀδελφοί, ἦλθον οὐ καθʼ ὑπεροχὴν λόγου ἢ σοφίας καταγγέλλων ὑμῖν τὸ μαρτύριον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οὐ γὰρ ἔκρινά εἰδέναι τι ἐν ὑμῖν εἰ μὴ Ἰησοῦν χριστὸν καὶ τοῦτον ἐσταυρωμένον.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κἀγὼ ἐν ἀσθενείᾳ καὶ ἐν φόβῳ καὶ ἐν τρόμῳ πολλῷ ἐγενόμην πρὸς ὑμᾶς,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ὁ λόγος μου καὶ τὸ κήρυγμά μου οὐκ ἐν πειθοῖς σοφίας λόγοις ἀλλʼ ἐν ἀποδείξει πνεύματος καὶ δυνάμεως,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ἵνα ἡ πίστις ὑμῶν μὴ ᾖ ἐν σοφίᾳ ἀνθρώπων ἀλλʼ ἐν δυνάμει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Σοφίαν δὲ λαλοῦμεν ἐν τοῖς τελείοις, σοφίαν δὲ οὐ τοῦ αἰῶνος τούτου οὐδὲ τῶν ἀρχόντων τοῦ αἰῶνος τούτου τῶν καταργουμένων·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ἀλλὰ λαλοῦμεν θεοῦ σοφίαν ἐν μυστηρίῳ τὴν ἀποκεκρυμμένην, ἣν προώρισεν ὁ θεὸς πρὸ τῶν αἰώνων εἰς δόξαν ἡμῶν·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ἣν οὐδεὶς τῶν ἀρχόντων τοῦ αἰῶνος τούτου ἔγνωκεν, εἰ γὰρ ἔγνωσαν, οὐκ ἂν τὸν κύριον τῆς δόξης ἐσταύρωσαν.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ἀλλὰ καθὼς γέγραπται, Ἃ ὀφθαλμὸς οὐκ εἶδεν καὶ οὖς οὐκ ἤκουσεν καὶ ἐπὶ καρδίαν ἀνθρώπου οὐκ ἀνέβη, ἃ ἡτοίμασεν ὁ θεὸς τοῖς ἀγαπῶσιν αὐτόν.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ἡμῖν δὲ ἀπεκάλυψεν ὁ θεὸς διὰ τοῦ πνεύματος· τὸ γὰρ πνεῦμα πάντα ἐραυνᾷ, καὶ τὰ βάθη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τίς γὰρ οἶδεν ἀνθρώπων τὰ τοῦ ἀνθρώπου εἰ μὴ τὸ πνεῦμα τοῦ ἀνθρώπου τὸ ἐν αὐτῷ; οὕτως καὶ τὰ τοῦ θεοῦ οὐδεὶς ἔγνωκεν εἰ μὴ τὸ πνεῦμα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ἡμεῖς δὲ οὐ τὸ πνεῦμα τοῦ κόσμου ἐλάβομεν ἀλλὰ τὸ πνεῦμα τὸ ἐκ τοῦ θεοῦ, ἵνα εἰδῶμεν τὰ ὑπὸ τοῦ θεοῦ χαρισθέντα ἡμῖν·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ἃ καὶ λαλοῦμεν οὐκ ἐν διδακτοῖς ἀνθρωπίνης σοφίας λόγοις ἀλλʼ ἐν διδακτοῖς πνεύματος, πνευματικοῖς πνευματικὰ συνκρίνοντες.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ψυχικὸς δὲ ἄνθρωπος οὐ δέχεται τὰ τοῦ πνεύματος τοῦ θεοῦ, μωρία γὰρ αὐτῷ ἐστίν, καὶ οὐ δύναται γνῶναι, ὅτι πνευματικῶς ἀνακρίνεται.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ὁ δὲ πνευματικὸς ἀνακρίνει μὲν πάντα, αὐτὸς δὲ ὑπʼ οὐδενὸς ἀνακρίνεται.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τίς γὰρ ἔγνω νοῦν κυρίου, ὃς συμβιβάσει αὐτόν; ἡμεῖς δὲ νοῦν χριστοῦ ἔχομεν.</w:t>
      </w:r>
    </w:p>
    <w:p>
      <w:pPr>
        <w:pStyle w:val="Heading2"/>
      </w:pPr>
      <w:r>
        <w:rPr>
          <w:lang w:val="el_GR" w:bidi="el_GR"/>
        </w:rPr>
        <w:t>1 Corinthians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Κἀγώ, ἀδελφοί, οὐκ ἠδυνήθην λαλῆσαι ὑμῖν ὡς πνευματικοῖς ἀλλʼ ὡς σαρκίνοις, ὡς νηπίοις ἐν χριστῷ.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γάλα ὑμᾶς ἐπότισα, οὐ βρῶμα· οὔπω γὰρ ἐδύνασθε. ἀλλʼ οὐδὲ ἔτι νῦν δύνασθε,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ἔτι γὰρ σαρκικοί ἐστε. ὅπου γὰρ ἐν ὑμῖν ζῆλος καὶ ἔρις, οὐχὶ σαρκικοί ἐστε καὶ κατὰ ἄνθρωπον περιπατεῖτε;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ὅταν γὰρ λέγῃ τις, Ἐγὼ μέν εἰμι Παύλου, ἕτερος δέ, Ἐγὼ Ἀπολλώ, οὐκ ἄνθρωποί ἐστε;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τί οὖν ἐστιν Ἀπολλῶς; τί δέ ἐστιν Παῦλος; διάκονοι διʼ ὧν ἐπιστεύσατε, καὶ ἑκάστῳ ὡς ὁ κύριος ἔδωκεν.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ἐγὼ ἐφύτευσα, Ἀπολλῶς ἐπότισεν, ἀλλὰ ὁ θεὸς ηὔξανεν·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ὥστε οὔτε ὁ φυτεύων ἐστίν τι οὔτε ὁ ποτίζων, ἀλλʼ ὁ αὐξάνων θεός.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ὁ φυτεύων δὲ καὶ ὁ ποτίζων ἕν εἰσιν, ἕκαστος δὲ τὸν ἴδιον μισθὸν λήμψεται κατὰ τὸν ἴδιον κόπον.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θεοῦ γάρ ἐσμεν συνεργοί, θεοῦ γεώργιον, θεοῦ οἰκοδομή ἐστε.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Κατὰ τὴν χάριν τοῦ θεοῦ τὴν δοθεῖσάν μοι ὡς σοφὸς ἀρχιτέκτων θεμέλιον ἔθηκα, ἄλλος δὲ ἐποικοδομεῖ. ἕκαστος δὲ βλεπέτω πῶς ἐποικοδομεῖ.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θεμέλιον γὰρ ἄλλον οὐδεὶς δύναται θεῖναι παρὰ τὸν κείμενον, ὅς ἐστιν Ἰησοῦς χριστός.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 δέ τις ἐποικοδομεῖ ἐπὶ τὸν θεμέλιον χρυσίον, ἀργύριον, λίθους τιμίους, ξύλα, χόρτον, καλάμην,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ἑκάστου τὸ ἔργον φανερὸν γενήσεται, ἡ γὰρ ἡμέρα δηλώσει, ὅτι ἐν πυρὶ ἀποκαλύπτεται· καὶ ἑκάστου τὸ ἔργον ὁποῖόν ἐστιν τὸ πῦρ αὐτὸ δοκιμάσει.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εἴ τινος τὸ ἔργον μενεῖ ὃ ἐποικοδόμησεν, μισθὸν λήμψεται·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εἴ τινος τὸ ἔργον κατακαήσεται, ζημιωθήσεται, αὐτὸς δὲ σωθήσεται, οὕτως δὲ ὡς διὰ πυρός.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Οὐκ οἴδατε ὅτι ναὸς θεοῦ ἐστε, καὶ τὸ πνεῦμα τοῦ θεοῦ οἰκεῖ ἐν ὑμῖν;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εἴ τις τὸν ναὸν τοῦ θεοῦ φθείρει, φθερεῖ τοῦτον ὁ θεός· ὁ γὰρ ναὸς τοῦ θεοῦ ἅγιός ἐστιν, οἵτινές ἐστε ὑμεῖς.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Μηδεὶς ἑαυτὸν ἐξαπατάτω· εἴ τις δοκεῖ σοφὸς εἶναι ἐν ὑμῖν ἐν τῷ αἰῶνι τούτῳ, μωρὸς γενέσθω, ἵνα γένηται σοφός.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ἡ γὰρ σοφία τοῦ κόσμου τούτου μωρία παρὰ τῷ θεῷ ἐστιν. γέγραπται γάρ, Ὁ δρασσόμενος τοὺς σοφοὺς ἐν τῇ πανουργίᾳ αὐτῶν·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καὶ πάλιν, Κύριος γινώσκει τοὺς διαλογισμοὺς τῶν σοφῶν ὅτι εἰσὶν μάταιοι.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Ὥστε μηδεὶς καυχάσθω ἐν ἀνθρώποις· πάντα γὰρ ὑμῶν ἐστιν,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εἴτε Παῦλος εἴτε Ἀπολλῶς εἴτε Κηφᾶς, εἴτε κόσμος εἴτε ζωὴ εἴτε θάνατος, εἴτε ἐνεστῶτα εἴτε μέλλοντα, πάντα ὑμῶν,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ὑμεῖς δὲ χριστοῦ, χριστὸς δὲ θεοῦ.</w:t>
      </w:r>
    </w:p>
    <w:p>
      <w:pPr>
        <w:pStyle w:val="Heading2"/>
      </w:pPr>
      <w:r>
        <w:rPr>
          <w:lang w:val="el_GR" w:bidi="el_GR"/>
        </w:rPr>
        <w:t>1 Corinthians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Οὕτως ἡμᾶς λογιζέσθω ἄνθρωπος ὡς ὑπηρέτας χριστοῦ καὶ οἰκονόμους μυστηρίων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ὧδε λοιπὸν ζητεῖται ἐν τοῖς οἰκονόμοις, ἵνα πιστός τις εὑρεθῇ.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ἐμοὶ δὲ εἰς ἐλάχιστόν ἐστιν, ἵνα ὑφʼ ὑμῶν ἀνακριθῶ ἢ ὑπὸ ἀνθρωπίνης ἡμέρας· ἀλλʼ οὐδὲ ἐμαυτὸν ἀνακρίνω.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οὐδὲν γὰρ ἐμαυτῷ σύνοιδα, ἀλλʼ οὐκ ἐν τούτῳ δεδικαίωμαι, ὁ δὲ ἀνακρίνων με κύριός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ὥστε μὴ πρὸ καιροῦ τι κρίνετε ἕως ἂν ἔλθῃ ὁ κύριος, ὃς καὶ φωτίσει τὰ κρυπτὰ τοῦ σκότους καὶ φανερώσει τὰς βουλὰς τῶν καρδιῶν· καὶ τότε ὁ ἔπαινος γενήσεται ἑκάστῳ ἀπὸ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Ταῦτα δέ, ἀδελφοί, μετεσχημάτισα εἰς ἐμαυτὸν καὶ Ἀπολλῶν διʼ ὑμᾶς, ἵνα ἐν ἡμῖν μάθητε τὸ Μὴ ὑπὲρ ἃ γέγραπται, ἵνα μὴ εἷς ὑπὲρ τοῦ ἑνὸς φυσιοῦσθε κατὰ τοῦ ἑτέρου.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τίς γάρ σε διακρίνει; τί δὲ ἔχεις ὃ οὐκ ἔλαβες; εἰ δὲ καὶ ἔλαβες, τί καυχᾶσαι ὡς μὴ λαβών;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ἤδη κεκορεσμένοι ἐστέ, ἤδη ἐπλουτήσατε, χωρὶς ἡμῶν ἐβασιλεύσατε· καὶ ὄφελόν γε ἐβασιλεύσατε, ἵνα καὶ ἡμεῖς ὑμῖν συνβασιλεύσωμεν.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δοκῶ γάρ, ὁ θεὸς ἡμᾶς τοὺς ἀποστόλους ἐσχάτους ἀπέδειξεν ὡς ἐπιθανατίους, ὅτι θέατρον ἐγενήθημεν τῷ κόσμῳ καὶ ἀγγέλοις καὶ ἀνθρώποις.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ἡμεῖς μωροὶ διὰ χριστόν, ὑμεῖς δὲ φρόνιμοι ἐν χριστῷ· ἡμεῖς ἀσθενεῖς, ὑμεῖς δὲ ἰσχυροί· ὑμεῖς ἔνδοξοι, ἡμεῖς δὲ ἄτιμοι.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ἄχρι τῆς ἄρτι ὥρας καὶ πεινῶμεν καὶ διψῶμεν καὶ γυμνιτεύομεν καὶ κολαφιζόμεθα καὶ ἀστατοῦμεν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καὶ κοπιῶμεν ἐργαζόμενοι ταῖς ἰδίαις χερσίν· λοιδορούμενοι εὐλογοῦμεν, διωκόμενοι ἀνεχόμεθα,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δυσφημούμενοι παρακαλοῦμεν· ὡς περικαθάρματα τοῦ κόσμου ἐγενήθημεν, πάντων περίψημα ἕως ἄρτι.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Οὐκ ἐντρέπων ὑμᾶς γράφω ταῦτα, ἀλλʼ ὡς τέκνα μου ἀγαπητὰ νουθετῶν.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ἐὰν γὰρ μυρίους παιδαγωγοὺς ἔχητε ἐν χριστῷ, ἀλλʼ οὐ πολλοὺς πατέρας· ἐν γὰρ χριστῷ Ἰησοῦ διὰ τοῦ εὐαγγελίου ἐγὼ ὑμᾶς ἐγέννησα.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Παρακαλῶ οὖν ὑμᾶς, μιμηταί μου γίνεσθε.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διὰ τοῦτο ἔπεμψα ὑμῖν Τιμόθεον, ὅς ἐστίν μου τέκνον ἀγαπητὸν καὶ πιστὸν ἐν κυρίῳ, ὃς ὑμᾶς ἀναμνήσει τὰς ὁδούς μου τὰς ἐν χριστῷ καθὼς πανταχοῦ ἐν πάσῃ ἐκκλησίᾳ διδάσκω.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ὡς μὴ ἐρχομένου δέ μου πρὸς ὑμᾶς ἐφυσιώθησάν τινες·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ἐλεύσομαι δὲ ταχέως πρὸς ὑμᾶς, ἐὰν ὁ κύριος θελήσῃ, καὶ γνώσομαι οὐ τὸν λόγον τῶν πεφυσιωμένων ἀλλὰ τὴν δύναμιν·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οὐ γὰρ ἐν λόγῳ ἡ βασιλεία τοῦ θεοῦ ἀλλʼ ἐν δυνάμει.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τί θέλετε; ἐν ῥάβδῳ ἔλθω πρὸς ὑμᾶς ἢ ἐν ἀγάπῃ πνεύματί τε πραΰτητος;</w:t>
      </w:r>
    </w:p>
    <w:p>
      <w:pPr>
        <w:pStyle w:val="Heading2"/>
      </w:pPr>
      <w:r>
        <w:rPr>
          <w:lang w:val="el_GR" w:bidi="el_GR"/>
        </w:rPr>
        <w:t>1 Corinthians 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Ὅλως ἀκούεται ἐν ὑμῖν πορνεία, καὶ τοιαύτη πορνεία ἥτις οὐδὲ ἐν τοῖς ἔθνεσιν, ὥστε γυναῖκά τινα τοῦ πατρὸς ἔχειν.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ὑμεῖς πεφυσιωμένοι ἐστὲ καὶ οὐχὶ μᾶλλον ἐπενθήσατε, ἵνα ἀρθῇ ἐκ μέσου ὑμῶν ὁ τὸ ἔργον τοῦτο ποιήσας;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ἐγὼ μὲν γάρ, ἀπὼν τῷ σώματι παρὼν δὲ τῷ πνεύματι, ἤδη κέκρικα ὡς παρὼν τὸν οὕτως τοῦτο κατεργασάμενον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ἐν τῷ ὀνόματι τοῦ κυρίου ἡμῶν Ἰησοῦ συναχθέντων ὑμῶν καὶ τοῦ ἐμοῦ πνεύματος σὺν τῇ δυνάμει τοῦ κυρίου ἡμῶν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παραδοῦναι τὸν τοιοῦτον τῷ Σατανᾷ εἰς ὄλεθρον τῆς σαρκός, ἵνα τὸ πνεῦμα σωθῇ ἐν τῇ ἡμέρᾳ τοῦ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Οὐ καλὸν τὸ καύχημα ὑμῶν. οὐκ οἴδατε ὅτι μικρὰ ζύμη ὅλον τὸ φύραμα ζυμοῖ;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ἐκκαθάρατε τὴν παλαιὰν ζύμην, ἵνα ἦτε νέον φύραμα, καθώς ἐστε ἄζυμοι· καὶ γὰρ τὸ πάσχα ἡμῶν ἐτύθη χριστός.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ὥστε ἑορτάζωμεν μὴ ἐν ζύμῃ παλαιᾷ μηδὲ ἐν ζύμῃ κακίας καὶ πονηρίας, ἀλλʼ ἐν ἀζύμοις εἰλικρινείας καὶ ἀληθείας.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Ἔγραψα ὑμῖν ἐν τῇ ἐπιστολῇ μὴ συναναμίγνυσθαι πόρνοις,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οὐ πάντως τοῖς πόρνοις τοῦ κόσμου τούτου ἢ τοῖς πλεονέκταις καὶ ἅρπαξιν ἢ εἰδωλολάτραις, ἐπεὶ ὠφείλετε ἄρα ἐκ τοῦ κόσμου ἐξελθεῖν.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νῦν δὲ ἔγραψα ὑμῖν μὴ συναναμίγνυσθαι ἐάν τις ἀδελφὸς ὀνομαζόμενος ᾖ πόρνος ἢ πλεονέκτης ἢ εἰδωλολάτρης ἢ λοίδορος ἢ μέθυσος ἢ ἅρπαξ, τῷ τοιούτῳ μηδὲ συνεσθίειν.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τί γάρ μοι τοὺς ἔξω κρίνειν; οὐχὶ τοὺς ἔσω ὑμεῖς κρίνετε,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τοὺς δὲ ἔξω ὁ θεὸς κρινεῖ. ἐξάρατε τὸν πονηρὸν ἐξ ὑμῶν αὐτῶν.</w:t>
      </w:r>
    </w:p>
    <w:p>
      <w:pPr>
        <w:pStyle w:val="Heading2"/>
      </w:pPr>
      <w:r>
        <w:rPr>
          <w:lang w:val="el_GR" w:bidi="el_GR"/>
        </w:rPr>
        <w:t>1 Corinthians 6:1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Τολμᾷ τις ὑμῶν πρᾶγμα ἔχων πρὸς τὸν ἕτερον κρίνεσθαι ἐπὶ τῶν ἀδίκων καὶ οὐχὶ ἐπὶ τῶν ἁγίων;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ἢ οὐκ οἴδατε ὅτι οἱ ἅγιοι τὸν κόσμον κρινοῦσιν; καὶ εἰ ἐν ὑμῖν κρίνεται ὁ κόσμος, ἀνάξιοί ἐστε κριτηρίων ἐλαχίστων;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οὐκ οἴδατε ὅτι ἀγγέλους κρινοῦμεν; μήτι γε βιωτικά;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βιωτικὰ μὲν οὖν κριτήρια ἐὰν ἔχητε, τοὺς ἐξουθενημένους ἐν τῇ ἐκκλησίᾳ, τούτους καθίζετε;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πρὸς ἐντροπὴν ὑμῖν λέγω. οὕτως οὐκ ἔνι ἐν ὑμῖν οὐδεὶς σοφός, ὃς δυνήσεται διακρῖναι ἀνὰ μέσον τοῦ ἀδελφοῦ αὐτοῦ;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ἀλλὰ ἀδελφὸς μετὰ ἀδελφοῦ κρίνεται, καὶ τοῦτο ἐπὶ ἀπίστων;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ἤδη μὲν οὖν ὅλως ἥττημα ὑμῖν ἐστιν ὅτι κρίματα ἔχετε μεθʼ ἑαυτῶν. διὰ τί οὐχὶ μᾶλλον ἀδικεῖσθε; διὰ τί οὐχὶ μᾶλλον ἀποστερεῖσθε;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ἀλλὰ ὑμεῖς ἀδικεῖτε καὶ ἀποστερεῖτε, καὶ τοῦτο ἀδελφούς.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ἢ οὐκ οἴδατε ὅτι ἄδικοι θεοῦ βασιλείαν οὐ κληρονομήσουσιν; Μὴ πλανᾶσθε· οὔτε πόρνοι οὔτε εἰδωλολάτραι οὔτε μοιχοὶ οὔτε μαλακοὶ οὔτε ἀρσενοκοῖται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οὔτε κλέπται οὔτε πλεονέκται, οὐ μέθυσοι, οὐ λοίδοροι, οὐχ ἅρπαγες βασιλείαν θεοῦ κληρονομήσουσιν.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καὶ ταῦτά τινες ἦτε· ἀλλὰ ἀπελούσασθε, ἀλλὰ ἡγιάσθητε, ἀλλὰ ἐδικαιώθητε ἐν τῷ ὀνόματι τοῦ κυρίου Ἰησοῦ χριστοῦ καὶ ἐν τῷ πνεύματι τοῦ θεοῦ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Πάντα μοι ἔξεστιν ἀλλʼ οὐ πάντα συμφέρει. πάντα μοι ἔξεστιν ἀλλʼ οὐκ ἐγὼ ἐξουσιασθήσομαι ὑπό τινος.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τὰ βρώματα τῇ κοιλίᾳ καὶ ἡ κοιλία τοῖς βρώμασιν, ὁ δὲ θεὸς καὶ ταύτην καὶ ταῦτα καταργήσει. τὸ δὲ σῶμα οὐ τῇ πορνείᾳ ἀλλὰ τῷ κυρίῳ, καὶ ὁ κύριος τῷ σώματι·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ὁ δὲ θεὸς καὶ τὸν κύριον ἤγειρεν καὶ ἡμᾶς ἐξεγερεῖ διὰ τῆς δυνάμεως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οὐκ οἴδατε ὅτι τὰ σώματα ὑμῶν μέλη χριστοῦ ἐστιν; ἄρας οὖν τὰ μέλη τοῦ χριστοῦ ποιήσω πόρνης μέλη; μὴ γένοιτο.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ἢ οὐκ οἴδατε ὅτι ὁ κολλώμενος τῇ πόρνῃ ἓν σῶμά ἐστιν; Ἔσονται γάρ, φησίν, οἱ δύο εἰς σάρκα μίαν.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ὁ δὲ κολλώμενος τῷ κυρίῳ ἓν πνεῦμά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φεύγετε τὴν πορνείαν. πᾶν ἁμάρτημα ὃ ἐὰν ποιήσῃ ἄνθρωπος ἐκτὸς τοῦ σώματός ἐστιν· ὁ δὲ πορνεύων εἰς τὸ ἴδιον σῶμα ἁμαρτάνει.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ἢ οὐκ οἴδατε ὅτι τὸ σῶμα ὑμῶν ναὸς τοῦ ἐν ὑμῖν ἁγίου πνεύματός ἐστιν οὗ ἔχετε ἀπὸ θεοῦ, καὶ οὐκ ἐστὲ ἑαυτῶν;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ἠγοράσθητε γὰρ τιμῆς· δοξάσατε δὴ τὸν θεὸν ἐν τῷ σώματι ὑμῶν.</w:t>
      </w:r>
    </w:p>
    <w:p>
      <w:pPr>
        <w:pStyle w:val="Heading2"/>
      </w:pPr>
      <w:r>
        <w:rPr>
          <w:lang w:val="el_GR" w:bidi="el_GR"/>
        </w:rPr>
        <w:t>1 Corinthians 7:1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Περὶ δὲ ὧν ἐγράψατε, καλὸν ἀνθρώπῳ γυναικὸς μὴ ἅπτεσθαι·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διὰ δὲ τὰς πορνείας ἕκαστος τὴν ἑαυτοῦ γυναῖκα ἐχέτω, καὶ ἑκάστη τὸν ἴδιον ἄνδρα ἐχέτω.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τῇ γυναικὶ ὁ ἀνὴρ τὴν ὀφειλὴν ἀποδιδότω, ὁμοίως δὲ καὶ ἡ γυνὴ τῷ ἀνδρί.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ἡ γυνὴ τοῦ ἰδίου σώματος οὐκ ἐξουσιάζει ἀλλὰ ὁ ἀνήρ· ὁμοίως δὲ καὶ ὁ ἀνὴρ τοῦ ἰδίου σώματος οὐκ ἐξουσιάζει ἀλλὰ ἡ γυνή.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μὴ ἀποστερεῖτε ἀλλήλους, εἰ μήτι ἂν ἐκ συμφώνου πρὸς καιρόν, ἵνα σχολάσητε τῇ προσευχῇ καὶ πάλιν ἐπὶ τὸ αὐτὸ ἦτε, ἵνα μὴ πειράζῃ ὑμᾶς ὁ Σατανᾶς διὰ τὴν ἀκρασίαν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τοῦτο δὲ λέγω κατὰ συνγνώμην, οὐ κατʼ ἐπιταγήν.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θέλω δὲ πάντας ἀνθρώπους εἶναι ὡς καὶ ἐμαυτόν· ἀλλὰ ἕκαστος ἴδιον ἔχει χάρισμα ἐκ θεοῦ, ὁ μὲν οὕτως, ὁ δὲ οὕτως.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Λέγω δὲ τοῖς ἀγάμοις καὶ ταῖς χήραις, καλὸν αὐτοῖς ἐὰν μείνωσιν ὡς κἀγώ·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εἰ δὲ οὐκ ἐγκρατεύονται, γαμησάτωσαν, κρεῖττον γάρ ἐστιν γαμῆσαι ἢ πυροῦσθαι.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Τοῖς δὲ γεγαμηκόσιν παραγγέλλω, οὐκ ἐγὼ ἀλλὰ ὁ κύριος, γυναῖκα ἀπὸ ἀνδρὸς μὴ χωρισθῆναι·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ἐὰν δὲ καὶ χωρισθῇ, μενέτω ἄγαμος ἢ τῷ ἀνδρὶ καταλλαγήτω· καὶ ἄνδρα γυναῖκα μὴ ἀφιέναι.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Τοῖς δὲ λοιποῖς λέγω ἐγώ, οὐχ ὁ κύριος, εἴ τις ἀδελφὸς γυναῖκα ἔχει ἄπιστον καὶ αὕτη συνευδοκεῖ οἰκεῖν μετʼ αὐτοῦ, μὴ ἀφιέτω αὐτήν·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καὶ γυνὴ ἥτις ἔχει ἄνδρα ἄπιστον καὶ οὗτος συνευδοκεῖ οἰκεῖν μετʼ αὐτῆς, μὴ ἀφιέτω τὸν ἄνδρα.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ἡγίασται γὰρ ὁ ἀνὴρ ὁ ἄπιστος ἐν τῇ γυναικί, καὶ ἡγίασται ἡ γυνὴ ἡ ἄπιστος ἐν τῷ ἀδελφῷ· ἐπεὶ ἄρα τὰ τέκνα ὑμῶν ἀκάθαρτά ἐστιν, νῦν δὲ ἅγιά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εἰ δὲ ὁ ἄπιστος χωρίζεται, χωριζέσθω· οὐ δεδούλωται ὁ ἀδελφὸς ἢ ἡ ἀδελφὴ ἐν τοῖς τοιούτοις· ἐν δὲ εἰρήνῃ κέκληκεν ἡμᾶς ὁ θεός.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τί γὰρ οἶδας, γύναι, εἰ τὸν ἄνδρα σώσεις; ἢ τί οἶδας, ἄνερ, εἰ τὴν γυναῖκα σώσεις;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μὴ ἑκάστῳ ὡς ἐμέρισεν ὁ κύριος, ἕκαστον ὡς κέκληκεν ὁ θεός, οὕτως περιπατείτω· καὶ οὕτως ἐν ταῖς ἐκκλησίαις πάσαις διατάσσομαι.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Περιτετμημένος τις ἐκλήθη; μὴ ἐπισπάσθω· ἐν ἀκροβυστίᾳ κέκληταί τις; μὴ περιτεμνέσθω.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ἡ περιτομὴ οὐδέν ἐστιν, καὶ ἡ ἀκροβυστία οὐδέν ἐστιν, ἀλλὰ τήρησις ἐντολῶν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ἕκαστος ἐν τῇ κλήσει ᾗ ἐκλήθη, ἐν ταύτῃ μενέτω.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δοῦλος ἐκλήθης; μή σοι μελέτω· ἀλλʼ εἰ καὶ δύνασαι ἐλεύθερος γενέσθαι, μᾶλλον χρῆσαι.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ὁ γὰρ ἐν κυρίῳ κληθεὶς δοῦλος ἀπελεύθερος κυρίου ἐστίν· ὁμοίως ὁ ἐλεύθερος κληθεὶς δοῦλός ἐστιν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τιμῆς ἠγοράσθητε· μὴ γίνεσθε δοῦλοι ἀνθρώπων.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ἕκαστος ἐν ᾧ ἐκλήθη, ἀδελφοί, ἐν τούτῳ μενέτω παρὰ θεῷ.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Περὶ δὲ τῶν παρθένων ἐπιταγὴν κυρίου οὐκ ἔχω, γνώμην δὲ δίδωμι ὡς ἠλεημένος ὑπὸ κυρίου πιστὸς εἶναι.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νομίζω οὖν τοῦτο καλὸν ὑπάρχειν διὰ τὴν ἐνεστῶσαν ἀνάγκην, ὅτι καλὸν ἀνθρώπῳ τὸ οὕτως εἶναι.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δέδεσαι γυναικί; μὴ ζήτει λύσιν· λέλυσαι ἀπὸ γυναικός; μὴ ζήτει γυναῖκα.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ἐὰν δὲ καὶ γαμήσῃς, οὐχ ἥμαρτες· καὶ ἐὰν γήμῃ ἡ παρθένος, οὐχ ἥμαρτεν· θλῖψιν δὲ τῇ σαρκὶ ἕξουσιν οἱ τοιοῦτοι, ἐγὼ δὲ ὑμῶν φείδομαι.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Τοῦτο δέ φημι, ἀδελφοί, ὁ καιρὸς συνεσταλμένος ἐστίν· τὸ λοιπόν, ἵνα καὶ οἱ ἔχοντες γυναῖκας ὡς μὴ ἔχοντες ὦσιν,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καὶ οἱ κλαίοντες ὡς μὴ κλαίοντες, καὶ οἱ χαίροντες ὡς μὴ χαίροντες, καὶ οἱ ἀγοράζοντες ὡς μὴ κατέχοντες,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καὶ οἱ χρώμενοι τὸν κόσμον ὡς μὴ καταχρώμενοι· παράγει γὰρ τὸ σχῆμα τοῦ κόσμου τούτου.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θέλω δὲ ὑμᾶς ἀμερίμνους εἶναι. ὁ ἄγαμος μεριμνᾷ τὰ τοῦ κυρίου, πῶς ἀρέσῃ τῷ κυρίῳ·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ὁ δὲ γαμήσας μεριμνᾷ τὰ τοῦ κόσμου, πῶς ἀρέσῃ τῇ γυναικί,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34</w:t>
      </w:r>
      <w:r>
        <w:rPr>
          <w:lang w:val="el_GR" w:bidi="el_GR"/>
        </w:rPr>
        <w:t xml:space="preserve"> καὶ μεμέρισται. καὶ ἡ γυνὴ ἡ ἄγαμος καὶ ἡ παρθένος μεριμνᾷ τὰ τοῦ κυρίου, ἵνα ᾖ ἁγία καὶ τῷ σώματι καὶ τῷ πνεύματι· ἡ δὲ γαμήσασα μεριμνᾷ τὰ τοῦ κόσμου, πῶς ἀρέσῃ τῷ ἀνδρί.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35</w:t>
      </w:r>
      <w:r>
        <w:rPr>
          <w:lang w:val="el_GR" w:bidi="el_GR"/>
        </w:rPr>
        <w:t xml:space="preserve"> τοῦτο δὲ πρὸς τὸ ὑμῶν αὐτῶν σύμφορον λέγω, οὐχ ἵνα βρόχον ὑμῖν ἐπιβάλω ἀλλὰ πρὸς τὸ εὔσχημον καὶ εὐπάρεδρον τῷ κυρίῳ ἀπερισπάστως.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36</w:t>
      </w:r>
      <w:r>
        <w:rPr>
          <w:lang w:val="el_GR" w:bidi="el_GR"/>
        </w:rPr>
        <w:t xml:space="preserve"> Εἰ δέ τις ἀσχημονεῖν ἐπὶ τὴν παρθένον αὐτοῦ νομίζει, ἐὰν ᾖ ὑπέρακμος, καὶ οὕτως ὀφείλει γίνεσθαι, ὃ θέλει ποιείτω· οὐχ ἁμαρτάνει· γαμείτωσαν.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37</w:t>
      </w:r>
      <w:r>
        <w:rPr>
          <w:lang w:val="el_GR" w:bidi="el_GR"/>
        </w:rPr>
        <w:t xml:space="preserve"> ὃς δὲ ἕστηκεν ἐν τῇ καρδίᾳ αὐτοῦ ἑδραῖος μὴ ἔχων ἀνάγκην, ἐξουσίαν δὲ ἔχει περὶ τοῦ ἰδίου θελήματος, καὶ τοῦτο κέκρικεν ἐν τῇ ἰδίᾳ καρδίᾳ, τηρεῖν τὴν ἑαυτοῦ παρθένον, καλῶς ποιήσει.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38</w:t>
      </w:r>
      <w:r>
        <w:rPr>
          <w:lang w:val="el_GR" w:bidi="el_GR"/>
        </w:rPr>
        <w:t xml:space="preserve"> ὥστε καὶ ὁ γαμίζων τὴν ἑαυτοῦ παρθένον καλῶς ποιεῖ, καὶ ὁ μὴ γαμίζων κρεῖσσον ποιήσει.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39</w:t>
      </w:r>
      <w:r>
        <w:rPr>
          <w:lang w:val="el_GR" w:bidi="el_GR"/>
        </w:rPr>
        <w:t xml:space="preserve"> Γυνὴ δέδεται ἐφʼ ὅσον χρόνον ζῇ ὁ ἀνὴρ αὐτῆς· ἐὰν δὲ κοιμηθῇ ὁ ἀνήρ, ἐλευθέρα ἐστὶν ᾧ θέλει γαμηθῆναι, μόνον ἐν κυρίῳ.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40</w:t>
      </w:r>
      <w:r>
        <w:rPr>
          <w:lang w:val="el_GR" w:bidi="el_GR"/>
        </w:rPr>
        <w:t xml:space="preserve"> μακαριωτέρα δέ ἐστιν ἐὰν οὕτως μείνῃ, κατὰ τὴν ἐμὴν γνώμην· δοκῶ δὲ κἀγὼ πνεῦμα θεοῦ ἔχειν.</w:t>
      </w:r>
    </w:p>
    <w:p>
      <w:pPr>
        <w:pStyle w:val="Heading2"/>
      </w:pPr>
      <w:r>
        <w:rPr>
          <w:lang w:val="el_GR" w:bidi="el_GR"/>
        </w:rPr>
        <w:t>1 Corinthians 8:1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Περὶ δὲ τῶν εἰδωλοθύτων, οἴδαμεν ὅτι πάντες γνῶσιν ἔχομεν. ἡ γνῶσις φυσιοῖ, ἡ δὲ ἀγάπη οἰκοδομεῖ.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εἴ τις δοκεῖ ἐγνωκέναι τι, οὔπω ἔγνω καθὼς δεῖ γνῶναι·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εἰ δέ τις ἀγαπᾷ τὸν θεόν, οὗτος ἔγνωσται ὑπʼ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Περὶ τῆς βρώσεως οὖν τῶν εἰδωλοθύτων οἴδαμεν ὅτι οὐδὲν εἴδωλον ἐν κόσμῳ καὶ ὅτι οὐδεὶς θεὸς εἰ μὴ εἷς.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γὰρ εἴπερ εἰσὶν λεγόμενοι θεοὶ εἴτε ἐν οὐρανῷ εἴτε ἐπὶ γῆς, ὥσπερ εἰσὶν θεοὶ πολλοὶ καὶ κύριοι πολλοί,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ἀλλʼ ἡμῖν εἷς θεὸς ὁ πατὴρ ἐξ οὗ τὰ πάντα καὶ ἡμεῖς εἰς αὐτόν, καὶ εἷς κύριος Ἰησοῦς χριστὸς διʼ οὗ τὰ πάντα καὶ ἡμεῖς διʼ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ἀλλʼ οὐκ ἐν πᾶσιν ἡ γνῶσις· τινὲς δὲ τῇ συνηθείᾳ ἕως ἄρτι τοῦ εἰδώλου ὡς εἰδωλόθυτον ἐσθίουσιν, καὶ ἡ συνείδησις αὐτῶν ἀσθενὴς οὖσα μολύνεται.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βρῶμα δὲ ἡμᾶς οὐ παραστήσει τῷ θεῷ· οὔτε ἐὰν φάγωμεν περισσεύομεν, οὔτε ἐὰν μὴ φάγωμεν ὑστερούμεθα.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Βλέπετε δὲ μή πως ἡ ἐξουσία ὑμῶν αὕτη πρόσκομμα γένηται τοῖς ἀσθενέσιν.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ἐὰν γάρ τις ἴδῃ σὲ τὸν ἔχοντα γνῶσιν ἐν εἰδωλείῳ κατακείμενον, οὐχὶ ἡ συνείδησις αὐτοῦ ἀσθενοῦς ὄντος οἰκοδομηθήσεται εἰς τὸ τὰ εἰδωλόθυτα ἐσθίειν;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ἀπόλλυται γὰρ ὁ ἀσθενῶν ἐν τῇ σῇ γνώσει, ὁ ἀδελφὸς διʼ ὃν χριστὸς ἀπέθανεν.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οὕτως δὲ ἁμαρτάνοντες εἰς τοὺς ἀδελφοὺς καὶ τύπτοντες αὐτῶν τὴν συνείδησιν ἀσθενοῦσαν εἰς χριστὸν ἁμαρτάνετε.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διόπερ εἰ βρῶμα σκανδαλίζει τὸν ἀδελφόν μου, οὐ μὴ φάγω κρέα εἰς τὸν αἰῶνα, ἵνα μὴ τὸν ἀδελφόν μου σκανδαλίσω.</w:t>
      </w:r>
    </w:p>
    <w:p>
      <w:pPr>
        <w:pStyle w:val="Heading2"/>
      </w:pPr>
      <w:r>
        <w:rPr>
          <w:lang w:val="el_GR" w:bidi="el_GR"/>
        </w:rPr>
        <w:t>1 Corinthians 9:1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Οὐκ εἰμὶ ἐλεύθερος; οὐκ εἰμὶ ἀπόστολος; οὐχὶ Ἰησοῦν τὸν κύριον ἡμῶν ἑώρακα; οὐ τὸ ἔργον μου ὑμεῖς ἐστε ἐν κυρίῳ;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εἰ ἄλλοις οὐκ εἰμὶ ἀπόστολος, ἀλλά γε ὑμῖν εἰμι· ἡ γὰρ σφραγίς μου τῆς ἀποστολῆς ὑμεῖς ἐστε ἐν κυρίῳ.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ἡ ἐμὴ ἀπολογία τοῖς ἐμὲ ἀνακρίνουσίν ἐστιν αὕτη·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μὴ οὐκ ἔχομεν ἐξουσίαν φαγεῖν καὶ πεῖν;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μὴ οὐκ ἔχομεν ἐξουσίαν ἀδελφὴν γυναῖκα περιάγειν ὡς καὶ οἱ λοιποὶ ἀπόστολοι καὶ οἱ ἀδελφοὶ τοῦ κυρίου καὶ Κηφᾶς;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ἢ μόνος ἐγὼ καὶ Βαρναβᾶς οὐκ ἔχομεν ἐξουσίαν μὴ ἐργάζεσθαι;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τίς στρατεύεται ἰδίοις ὀψωνίοις ποτέ; τίς φυτεύει ἀμπελῶνα καὶ τὸν καρπὸν αὐτοῦ οὐκ ἐσθίει; ἢ τίς ποιμαίνει ποίμνην καὶ ἐκ τοῦ γάλακτος τῆς ποίμνης οὐκ ἐσθίει;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μὴ κατὰ ἄνθρωπον ταῦτα λαλῶ; ἢ καὶ ὁ νόμος ταῦτα οὐ λέγει;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ἐν γὰρ τῷ Μωϋσέως νόμῳ γέγραπται, Οὐ κημώσεις βοῦν ἀλοῶντα. μὴ τῶν βοῶν μέλει τῷ θεῷ;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ἢ διʼ ἡμᾶς πάντως λέγει; διʼ ἡμᾶς γὰρ ἐγράφη ὅτι ὀφείλει ἐπʼ ἐλπίδι ὁ ἀροτριῶν ἀροτριᾶν, καὶ ὁ ἀλοῶν ἐπʼ ἐλπίδι τοῦ μετέχειν.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εἰ ἡμεῖς ὑμῖν τὰ πνευματικὰ ἐσπείραμεν, μέγα εἰ ἡμεῖς ὑμῶν τὰ σαρκικὰ θερίσομεν;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 ἄλλοι τῆς ὑμῶν ἐξουσίας μετέχουσιν, οὐ μᾶλλον ἡμεῖς; ἀλλʼ οὐκ ἐχρησάμεθα τῇ ἐξουσίᾳ ταύτῃ, ἀλλὰ πάντα στέγομεν, ἵνα μή τινα ἐγκοπὴν δῶμεν τῷ εὐαγγελίῳ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Οὐκ οἴδατε ὅτι οἱ τὰ ἱερὰ ἐργαζόμενοι τὰ ἐκ τοῦ ἱεροῦ ἐσθίουσιν; οἱ τῷ θυσιαστηρίῳ παρεδρεύοντες τῷ θυσιαστηρίῳ συμμερίζονται;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οὕτως καὶ ὁ κύριος διέταξεν τοῖς τὸ εὐαγγέλιον καταγγέλλουσιν ἐκ τοῦ εὐαγγελίου ζῆν.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ἐγὼ δὲ οὐ κέχρημαι οὐδενὶ τούτων. οὐκ ἔγραψα δὲ ταῦτα ἵνα οὕτως γένηται ἐν ἐμοί· καλὸν γάρ μοι μᾶλλον ἀποθανεῖν ἢ τὸ καύχημά μου οὐδεὶς κενώσει.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ἐὰν γὰρ εὐαγγελίζωμαι, οὐκ ἔστιν μοι καύχημα· ἀνάγκη γάρ μοι ἐπίκειται· οὐαὶ γάρ μοί ἐστιν ἐὰν μὴ εὐαγγελίσωμαι.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γὰρ ἑκὼν τοῦτο πράσσω, μισθὸν ἔχω· εἰ δὲ ἄκων, οἰκονομίαν πεπίστευμαι.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τίς οὖν μού ἐστιν ὁ μισθός; ἵνα εὐαγγελιζόμενος ἀδάπανον θήσω τὸ εὐαγγέλιον εἰς τὸ μὴ καταχρήσασθαι τῇ ἐξουσίᾳ μου ἐν τῷ εὐαγγελίῳ.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Ἐλεύθερος γὰρ ὢν ἐκ πάντων πᾶσιν ἐμαυτὸν ἐδούλωσα, ἵνα τοὺς πλείονας κερδήσω·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καὶ ἐγενόμην τοῖς Ἰουδαίοις ὡς Ἰουδαῖος, ἵνα Ἰουδαίους κερδήσω· τοῖς ὑπὸ νόμον ὡς ὑπὸ νόμον, μὴ ὢν αὐτὸς ὑπὸ νόμον, ἵνα τοὺς ὑπὸ νόμον κερδήσω·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τοῖς ἀνόμοις ὡς ἄνομος, μὴ ὢν ἄνομος θεοῦ ἀλλʼ ἔννομος χριστοῦ, ἵνα κερδάνω τοὺς ἀνόμους.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ἐγενόμην τοῖς ἀσθενέσιν ἀσθενής, ἵνα τοὺς ἀσθενεῖς κερδήσω· τοῖς πᾶσιν γέγονα πάντα, ἵνα πάντως τινὰς σώσω.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πάντα δὲ ποιῶ διὰ τὸ εὐαγγέλιον, ἵνα συνκοινωνὸς αὐτοῦ γένωμαι.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Οὐκ οἴδατε ὅτι οἱ ἐν σταδίῳ τρέχοντες πάντες μὲν τρέχουσιν, εἷς δὲ λαμβάνει τὸ βραβεῖον; οὕτως τρέχετε ἵνα καταλάβητε.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πᾶς δὲ ὁ ἀγωνιζόμενος πάντα ἐγκρατεύεται, ἐκεῖνοι μὲν οὖν ἵνα φθαρτὸν στέφανον λάβωσιν, ἡμεῖς δὲ ἄφθαρτον.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ἐγὼ τοίνυν οὕτως τρέχω ὡς οὐκ ἀδήλως, οὕτως πυκτεύω ὡς οὐκ ἀέρα δέρων·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ἀλλʼ ὑπωπιάζω μου τὸ σῶμα καὶ δουλαγωγῶ, μή πως ἄλλοις κηρύξας αὐτὸς ἀδόκιμος γένωμαι.</w:t>
      </w:r>
    </w:p>
    <w:p>
      <w:pPr>
        <w:pStyle w:val="Heading2"/>
      </w:pPr>
      <w:r>
        <w:rPr>
          <w:lang w:val="el_GR" w:bidi="el_GR"/>
        </w:rPr>
        <w:t>1 Corinthians 10:1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Οὐ θέλω γὰρ ὑμᾶς ἀγνοεῖν, ἀδελφοί, ὅτι οἱ πατέρες ἡμῶν πάντες ὑπὸ τὴν νεφέλην ἦσαν καὶ πάντες διὰ τῆς θαλάσσης διῆλθον,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πάντες εἰς τὸν Μωϋσῆν ἐβαπτίσαντο ἐν τῇ νεφέλῃ καὶ ἐν τῇ θαλάσσῃ,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καὶ πάντες τὸ αὐτὸ πνευματικὸν βρῶμα ἔφαγον,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πάντες τὸ αὐτὸ πνευματικὸν ἔπιον πόμα, ἔπινον γὰρ ἐκ πνευματικῆς ἀκολουθούσης πέτρας, ἡ πέτρα δὲ ἦν ὁ χριστός·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ἀλλʼ οὐκ ἐν τοῖς πλείοσιν αὐτῶν εὐδόκησεν ὁ θεός· κατεστρώθησαν γὰρ ἐν τῇ ἐρήμῳ.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ταῦτα δὲ τύποι ἡμῶν ἐγενήθησαν, εἰς τὸ μὴ εἶναι ἡμᾶς ἐπιθυμητὰς κακῶν, καθὼς κἀκεῖνοι ἐπεθύμησαν.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μηδὲ εἰδωλολάτραι γίνεσθε καθώς τινες αὐτῶν, ὥσπερ γέγραπται, Ἐκάθισεν ὁ λαὸς φαγεῖν καὶ πεῖν καὶ ἀνέστησαν παίζειν.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μηδὲ πορνεύωμεν, καθώς τινες αὐτῶν ἐπόρνευσαν, καὶ ἔπεσαν μιᾷ ἡμέρᾳ εἴκοσι τρεῖς χιλιάδες.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μηδὲ ἐκπειράζωμεν τὸν χριστόν, καθώς τινες αὐτῶν ἐπείρασαν καὶ ὑπὸ τῶν ὄφεων ἀπώλλυντο.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μηδὲ γογγύζετε, καθάπερ τινὲς αὐτῶν ἐγόγγυσαν καὶ ἀπώλοντο ὑπὸ τοῦ ὀλοθρευτοῦ.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ταῦτα δὲ τυπικῶς συνέβαινεν ἐκείνοις, ἐγράφη δὲ πρὸς νουθεσίαν ἡμῶν, εἰς οὓς τὰ τέλη τῶν αἰώνων κατήντηκεν.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Ὥστε ὁ δοκῶν ἑστάναι βλεπέτω μὴ πέσῃ.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πειρασμὸς ὑμᾶς οὐκ εἴληφεν εἰ μὴ ἀνθρώπινος· πιστὸς δὲ ὁ θεός, ὃς οὐκ ἐάσει ὑμᾶς πειρασθῆναι ὑπὲρ ὃ δύνασθε, ἀλλὰ ποιήσει σὺν τῷ πειρασμῷ καὶ τὴν ἔκβασιν τοῦ δύνασθαι ὑπενεγκεῖν.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Διόπερ, ἀγαπητοί μου, φεύγετε ἀπὸ τῆς εἰδωλολατρίας.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ὡς φρονίμοις λέγω· κρίνατε ὑμεῖς ὅ φημι.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τὸ ποτήριον τῆς εὐλογίας ὃ εὐλογοῦμεν, οὐχὶ κοινωνία ἐστιν τοῦ αἵματος τοῦ χριστοῦ; τὸν ἄρτον ὃν κλῶμεν, οὐχὶ κοινωνία τοῦ σώματος τοῦ χριστοῦ ἐστιν;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ὅτι εἷς ἄρτος, ἓν σῶμα οἱ πολλοί ἐσμεν, οἱ γὰρ πάντες ἐκ τοῦ ἑνὸς ἄρτου μετέχομεν.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Βλέπετε τὸν Ἰσραὴλ κατὰ σάρκα· οὐχὶ οἱ ἐσθίοντες τὰς θυσίας κοινωνοὶ τοῦ θυσιαστηρίου εἰσίν;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τί οὖν φημι; ὅτι εἰδωλόθυτόν τί ἐστιν ἢ ὅτι εἴδωλόν τί ἐστιν;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ἀλλʼ ὅτι ἃ θύουσιν τὰ ἔθνη, δαιμονίοις καὶ οὐ θεῷ θύουσιν, οὐ θέλω δὲ ὑμᾶς κοινωνοὺς τῶν δαιμονίων γίνεσθαι.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οὐ δύνασθε ποτήριον κυρίου πίνειν καὶ ποτήριον δαιμονίων· οὐ δύνασθε τραπέζης κυρίου μετέχειν καὶ τραπέζης δαιμονίων.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ἢ παραζηλοῦμεν τὸν κύριον; μὴ ἰσχυρότεροι αὐτοῦ ἐσμεν;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Πάντα ἔξεστιν ἀλλʼ οὐ πάντα συμφέρει· πάντα ἔξεστιν ἀλλʼ οὐ πάντα οἰκοδομεῖ.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μηδεὶς τὸ ἑαυτοῦ ζητείτω ἀλλὰ τὸ τοῦ ἑτέρου.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Πᾶν τὸ ἐν μακέλλῳ πωλούμενον ἐσθίετε μηδὲν ἀνακρίνοντες διὰ τὴν συνείδησιν·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τοῦ κυρίου γὰρ ἡ γῆ καὶ τὸ πλήρωμα αὐτῆς.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Εἴ τις καλεῖ ὑμᾶς τῶν ἀπίστων καὶ θέλετε πορεύεσθαι, πᾶν τὸ παρατιθέμενον ὑμῖν ἐσθίετε μηδὲν ἀνακρίνοντες διὰ τὴν συνείδησιν.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ἐὰν δέ τις ὑμῖν εἴπῃ, Τοῦτο ἱερόθυτόν ἐστιν, μὴ ἐσθίετε διʼ ἐκεῖνον τὸν μηνύσαντα καὶ τὴν συνείδησιν·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συνείδησιν δὲ λέγω οὐχὶ τὴν ἑαυτοῦ ἀλλὰ τὴν τοῦ ἑτέρου. ἱνατί γὰρ ἡ ἐλευθερία μου κρίνεται ὑπὸ ἄλλης συνειδήσεως;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εἰ ἐγὼ χάριτι μετέχω, τί βλασφημοῦμαι ὑπὲρ οὗ ἐγὼ εὐχαριστῶ;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εἴτε οὖν ἐσθίετε εἴτε πίνετε εἴτε τι ποιεῖτε, πάντα εἰς δόξαν θεοῦ ποιεῖτε.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ἀπρόσκοποι καὶ Ἰουδαίοις γίνεσθε καὶ Ἕλλησιν καὶ τῇ ἐκκλησίᾳ τοῦ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καθὼς κἀγὼ πάντα πᾶσιν ἀρέσκω μὴ ζητῶν τὸ ἐμαυτοῦ σύμφορον ἀλλὰ τὸ τῶν πολλῶν, ἵνα σωθῶσιν.</w:t>
      </w:r>
    </w:p>
    <w:p>
      <w:pPr>
        <w:pStyle w:val="Heading2"/>
      </w:pPr>
      <w:r>
        <w:rPr>
          <w:lang w:val="el_GR" w:bidi="el_GR"/>
        </w:rPr>
        <w:t>1 Corinthians 11:1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Μιμηταί μου γίνεσθαι καθὼς κἀγὼ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Ἐπαινῶ δὲ ὑμᾶς ὅτι πάντα μου μέμνησθε καὶ καθὼς παρέδωκα ὑμῖν τὰς παραδόσεις κατέχετε.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θέλω δὲ ὑμᾶς εἰδέναι ὅτι παντὸς ἀνδρὸς ἡ κεφαλὴ ὁ χριστός ἐστιν, κεφαλὴ δὲ γυναικὸς ὁ ἀνήρ, κεφαλὴ δὲ τοῦ χριστοῦ ὁ θεός.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πᾶς ἀνὴρ προσευχόμενος ἢ προφητεύων κατὰ κεφαλῆς ἔχων καταισχύνει τὴν κεφαλὴν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πᾶσα δὲ γυνὴ προσευχομένη ἢ προφητεύουσα ἀκατακαλύπτῳ τῇ κεφαλῇ καταισχύνει τὴν κεφαλὴν αὐτῆς· ἓν γάρ ἐστιν καὶ τὸ αὐτὸ τῇ ἐξυρημένῃ.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εἰ γὰρ οὐ κατακαλύπτεται γυνή, καὶ κειράσθω· εἰ δὲ αἰσχρὸν γυναικὶ τὸ κείρασθαι ἢ ξυρᾶσθαι, κατακαλυπτέσθω.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ἀνὴρ μὲν γὰρ οὐκ ὀφείλει κατακαλύπτεσθαι τὴν κεφαλὴν εἰκὼν καὶ δόξα θεοῦ ὑπάρχων· ἡ γυνὴ δὲ δόξα ἀνδρός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οὐ γάρ ἐστιν ἀνὴρ ἐκ γυναικός, ἀλλὰ γυνὴ ἐξ ἀνδρός·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καὶ γὰρ οὐκ ἐκτίσθη ἀνὴρ διὰ τὴν γυναῖκα, ἀλλὰ γυνὴ διὰ τὸν ἄνδρα.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διὰ τοῦτο ὀφείλει ἡ γυνὴ ἐξουσίαν ἔχειν ἐπὶ τῆς κεφαλῆς διὰ τοὺς ἀγγέλους.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πλὴν οὔτε γυνὴ χωρὶς ἀνδρὸς οὔτε ἀνὴρ χωρὶς γυναικὸς ἐν κυρίῳ·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ὥσπερ γὰρ ἡ γυνὴ ἐκ τοῦ ἀνδρός, οὕτως καὶ ὁ ἀνὴρ διὰ τῆς γυναικός, τὰ δὲ πάντα ἐκ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ἐν ὑμῖν αὐτοῖς κρίνατε· πρέπον ἐστὶν γυναῖκα ἀκατακάλυπτον τῷ θεῷ προσεύχεσθαι;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οὐδὲ ἡ φύσις αὐτὴ διδάσκει ὑμᾶς ὅτι ἀνὴρ μὲν ἐὰν κομᾷ, ἀτιμία αὐτῷ ἐστιν,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γυνὴ δὲ ἐὰν κομᾷ, δόξα αὐτῇ ἐστιν; ὅτι ἡ κόμη ἀντὶ περιβολαίου δέδοται.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εἰ δέ τις δοκεῖ φιλόνεικος εἶναι, ἡμεῖς τοιαύτην συνήθειαν οὐκ ἔχομεν, οὐδὲ αἱ ἐκκλησίαι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Τοῦτο δὲ παραγγέλλων οὐκ ἐπαινῶ ὅτι οὐκ εἰς τὸ κρεῖσσον ἀλλὰ εἰς τὸ ἧσσον συνέρχεσθε.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πρῶτον μὲν γὰρ συνερχομένων ὑμῶν ἐν ἐκκλησίᾳ ἀκούω σχίσματα ἐν ὑμῖν ὑπάρχειν, καὶ μέρος τι πιστεύω.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δεῖ γὰρ καὶ αἱρέσεις ἐν ὑμῖν εἶναι, ἵνα οἱ δόκιμοι φανεροὶ γένωνται ἐν ὑμῖν.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συνερχομένων οὖν ὑμῶν ἐπὶ τὸ αὐτὸ οὐκ ἔστιν κυριακὸν δεῖπνον φαγεῖν·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ἕκαστος γὰρ τὸ ἴδιον δεῖπνον προλαμβάνει ἐν τῷ φαγεῖν, καὶ ὃς μὲν πεινᾷ, ὃς δὲ μεθύει.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μὴ γὰρ οἰκίας οὐκ ἔχετε εἰς τὸ ἐσθίειν καὶ πίνειν; ἢ τῆς ἐκκλησίας τοῦ θεοῦ καταφρονεῖτε, καὶ καταισχύνετε τοὺς μὴ ἔχοντας; τί εἴπω ὑμῖν; ἐπαινέσω ὑμᾶς; ἐν τούτῳ οὐκ ἐπαινῶ.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Ἐγὼ γὰρ παρέλαβον ἀπὸ τοῦ κυρίου, ὃ καὶ παρέδωκα ὑμῖν, ὅτι ὁ κύριος Ἰησοῦς ἐν τῇ νυκτὶ ᾗ παρεδίδετο ἔλαβεν ἄρτον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καὶ εὐχαριστήσας ἔκλασεν καὶ εἶπεν, Τοῦτό μού ἐστιν τὸ σῶμα τὸ ὑπὲρ ὑμῶν· τοῦτο ποιεῖτε εἰς τὴν ἐμὴν ἀνάμνησιν.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ὡσαύτως καὶ τὸ ποτήριον μετὰ τὸ δειπνῆσαι λέγων, Τοῦτο τὸ ποτήριον ἡ καινὴ διαθήκη ἐστὶν ἐν τῷ ἐμῷ αἵματι· τοῦτο ποιεῖτε, ὁσάκις ἐὰν πίνητε, εἰς τὴν ἐμὴν ἀνάμνησιν.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ὁσάκις γὰρ ἐὰν ἐσθίητε τὸν ἄρτον τοῦτον καὶ τὸ ποτήριον πίνητε, τὸν θάνατον τοῦ κυρίου καταγγέλλετε ἄχρις οὗ ἔλθῃ.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Ὥστε ὃς ἂν ἐσθίῃ τὸν ἄρτον ἢ πίνῃ τὸ ποτήριον τοῦ κυρίου ἀναξίως, ἔνοχος ἔσται τοῦ σώματος καὶ τοῦ αἵματος τοῦ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δοκιμαζέτω δὲ ἄνθρωπος ἑαυτόν, καὶ οὕτως ἐκ τοῦ ἄρτου ἐσθιέτω καὶ ἐκ τοῦ ποτηρίου πινέτω·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ὁ γὰρ ἐσθίων καὶ πίνων κρίμα ἑαυτῷ ἐσθίει καὶ πίνει μὴ διακρίνων τὸ σῶμα.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διὰ τοῦτο ἐν ὑμῖν πολλοὶ ἀσθενεῖς καὶ ἄρρωστοι, καὶ κοιμῶνται ἱκανοί.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εἰ δὲ ἑαυτοὺς διεκρίνομεν, οὐκ ἂν ἐκρινόμεθα·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κρινόμενοι δὲ ὑπὸ κυρίου παιδευόμεθα, ἵνα μὴ σὺν τῷ κόσμῳ κατακριθῶμεν.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Ὥστε, ἀδελφοί μου, συνερχόμενοι εἰς τὸ φαγεῖν ἀλλήλους ἐκδέχεσθε.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34</w:t>
      </w:r>
      <w:r>
        <w:rPr>
          <w:lang w:val="el_GR" w:bidi="el_GR"/>
        </w:rPr>
        <w:t xml:space="preserve"> εἴ τις πεινᾷ, ἐν οἴκῳ ἐσθιέτω, ἵνα μὴ εἰς κρίμα συνέρχησθε. Τὰ δὲ λοιπὰ ὡς ἂν ἔλθω διατάξομαι.</w:t>
      </w:r>
    </w:p>
    <w:p>
      <w:pPr>
        <w:pStyle w:val="Heading2"/>
      </w:pPr>
      <w:r>
        <w:rPr>
          <w:lang w:val="el_GR" w:bidi="el_GR"/>
        </w:rPr>
        <w:t>1 Corinthians 12:1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Περὶ δὲ τῶν πνευματικῶν, ἀδελφοί, οὐ θέλω ὑμᾶς ἀγνοεῖν.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οἴδατε ὅτι ὅτε ἔθνη ἦτε πρὸς τὰ εἴδωλα τὰ ἄφωνα ὡς ἂν ἤγεσθε ἀπαγόμενοι.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διὸ γνωρίζω ὑμῖν ὅτι οὐδεὶς ἐν πνεύματι θεοῦ λαλῶν λέγει, Ἀνάθεμα Ἰησοῦς, καὶ οὐδεὶς δύναται εἰπεῖν, Κύριος Ἰησοῦς, εἰ μὴ ἐν πνεύματι ἁγίῳ.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Διαιρέσεις δὲ χαρισμάτων εἰσίν, τὸ δὲ αὐτὸ πνεῦμα·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διαιρέσεις διακονιῶν εἰσιν, καὶ ὁ αὐτὸς κύριος·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καὶ διαιρέσεις ἐνεργημάτων εἰσίν, ὁ δὲ αὐτὸς θεὸς ὁ ἐνεργῶν τὰ πάντα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ἑκάστῳ δὲ δίδοται ἡ φανέρωσις τοῦ πνεύματος πρὸς τὸ συμφέρον.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ᾧ μὲν γὰρ διὰ τοῦ πνεύματος δίδοται λόγος σοφίας, ἄλλῳ δὲ λόγος γνώσεως κατὰ τὸ αὐτὸ πνεῦμα,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ἑτέρῳ πίστις ἐν τῷ αὐτῷ πνεύματι, ἄλλῳ δὲ χαρίσματα ἰαμάτων ἐν τῷ ἑνὶ πνεύματι,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ἄλλῳ δὲ ἐνεργήματα δυνάμεων, ἄλλῳ προφητεία, ἄλλῳ διακρίσεις πνευμάτων, ἑτέρῳ γένη γλωσσῶν, ἄλλῳ δὲ ἑρμηνεία γλωσσῶν·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πάντα δὲ ταῦτα ἐνεργεῖ τὸ ἓν καὶ τὸ αὐτὸ πνεῦμα, διαιροῦν ἰδίᾳ ἑκάστῳ καθὼς βούλεται.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Καθάπερ γὰρ τὸ σῶμα ἕν ἐστιν καὶ μέλη πολλὰ ἔχει, πάντα δὲ τὰ μέλη τοῦ σώματος πολλὰ ὄντα ἕν ἐστιν σῶμα, οὕτως καὶ ὁ χριστός.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καὶ γὰρ ἐν ἑνὶ πνεύματι ἡμεῖς πάντες εἰς ἓν σῶμα ἐβαπτίσθημεν, εἴτε Ἰουδαῖοι εἴτε Ἕλληνες εἴτε δοῦλοι εἴτε ἐλεύθεροι, καὶ πάντες ἓν πνεῦμα ἐποτίσθημεν.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καὶ γὰρ τὸ σῶμα οὐκ ἔστιν ἓν μέλος ἀλλὰ πολλά.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ἐὰν εἴπῃ ὁ πούς, Ὅτι οὐκ εἰμὶ χείρ, οὐκ εἰμὶ ἐκ τοῦ σώματος, οὐ παρὰ τοῦτο οὐκ ἔστιν ἐκ τοῦ σώματος;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καὶ ἐὰν εἴπῃ τὸ οὖς, Ὅτι οὐκ εἰμὶ ὀφθαλμός, οὐκ εἰμὶ ἐκ τοῦ σώματος, οὐ παρὰ τοῦτο οὐκ ἔστιν ἐκ τοῦ σώματος;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ὅλον τὸ σῶμα ὀφθαλμός, ποῦ ἡ ἀκοή; εἰ ὅλον ἀκοή, ποῦ ἡ ὄσφρησις;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νυνὶ δὲ ὁ θεὸς ἔθετο τὰ μέλη, ἓν ἕκαστον αὐτῶν ἐν τῷ σώματι καθὼς ἠθέλησεν.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εἰ δὲ ἦν τὰ πάντα ἓν μέλος, ποῦ τὸ σῶμα;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νῦν δὲ πολλὰ μὲν μέλη, ἓν δὲ σῶμα.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οὐ δύναται δὲ ὁ ὀφθαλμὸς εἰπεῖν τῇ χειρί, Χρείαν σου οὐκ ἔχω, ἢ πάλιν ἡ κεφαλὴ τοῖς ποσίν, Χρείαν ὑμῶν οὐκ ἔχω·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ἀλλὰ πολλῷ μᾶλλον τὰ δοκοῦντα μέλη τοῦ σώματος ἀσθενέστερα ὑπάρχειν ἀναγκαῖά ἐστιν,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καὶ ἃ δοκοῦμεν ἀτιμότερα εἶναι τοῦ σώματος, τούτοις τιμὴν περισσοτέραν περιτίθεμεν, καὶ τὰ ἀσχήμονα ἡμῶν εὐσχημοσύνην περισσοτέραν ἔχει,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τὰ δὲ εὐσχήμονα ἡμῶν οὐ χρείαν ἔχει. ἀλλὰ ὁ θεὸς συνεκέρασεν τὸ σῶμα τῷ ὑστερουμένῳ περισσοτέραν δοὺς τιμήν,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ἵνα μὴ ᾖ σχίσμα ἐν τῷ σώματι, ἀλλὰ τὸ αὐτὸ ὑπὲρ ἀλλήλων μεριμνῶσι τὰ μέλη.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καὶ εἴτε πάσχει ἓν μέλος, συνπάσχει πάντα τὰ μέλη· εἴτε δοξάζεται μέλος, συνχαίρει πάντα τὰ μέλη.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Ὑμεῖς δέ ἐστε σῶμα χριστοῦ καὶ μέλη ἐκ μέρους.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καὶ οὓς μὲν ἔθετο ὁ θεὸς ἐν τῇ ἐκκλησίᾳ πρῶτον ἀποστόλους, δεύτερον προφήτας, τρίτον διδασκάλους, ἔπειτα δυνάμεις, ἔπειτα χαρίσματα ἰαμάτων, ἀντιλήμψεις, κυβερνήσεις, γένη γλωσσῶν.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μὴ πάντες ἀπόστολοι; μὴ πάντες προφῆται; μὴ πάντες διδάσκαλοι; μὴ πάντες δυνάμεις;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μὴ πάντες χαρίσματα ἔχουσιν ἰαμάτων; μὴ πάντες γλώσσαις λαλοῦσιν; μὴ πάντες διερμηνεύουσιν;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ζηλοῦτε δὲ τὰ χαρίσματα τὰ μείζονα. καὶ ἔτι καθʼ ὑπερβολὴν ὁδὸν ὑμῖν δείκνυμι.</w:t>
      </w:r>
    </w:p>
    <w:p>
      <w:pPr>
        <w:pStyle w:val="Heading2"/>
      </w:pPr>
      <w:r>
        <w:rPr>
          <w:lang w:val="el_GR" w:bidi="el_GR"/>
        </w:rPr>
        <w:t>1 Corinthians 13:1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Ἐὰν ταῖς γλώσσαις τῶν ἀνθρώπων λαλῶ καὶ τῶν ἀγγέλων, ἀγάπην δὲ μὴ ἔχω, γέγονα χαλκὸς ἠχῶν ἢ κύμβαλον ἀλαλάζον.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ἐὰν ἔχω προφητείαν καὶ εἰδῶ τὰ μυστήρια πάντα καὶ πᾶσαν τὴν γνῶσιν, καὶ ἐὰν ἔχω πᾶσαν τὴν πίστιν ὥστε ὄρη μεθιστάναι, ἀγάπην δὲ μὴ ἔχω, οὐθέν εἰμι.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κἂν ψωμίσω πάντα τὰ ὑπάρχοντά μου, καὶ ἐὰν παραδῶ τὸ σῶμά μου ἵνα καυθήσομαι, ἀγάπην δὲ μὴ ἔχω, οὐδὲν ὠφελοῦμαι.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Ἡ ἀγάπη μακροθυμεῖ, χρηστεύεται, ἡ ἀγάπη οὐ ζηλοῖ, ἡ ἀγάπη οὐ περπερεύεται, οὐ φυσιοῦται,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οὐκ ἀσχημονεῖ, οὐ ζητεῖ τὰ ἑαυτῆς, οὐ παροξύνεται, οὐ λογίζεται τὸ κακόν,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οὐ χαίρει ἐπὶ τῇ ἀδικίᾳ, συνχαίρει δὲ τῇ ἀληθείᾳ·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πάντα στέγει, πάντα πιστεύει, πάντα ἐλπίζει, πάντα ὑπομένει.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Ἡ ἀγάπη οὐδέποτε πίπτει· εἴτε δὲ προφητεῖαι, καταργηθήσονται· εἴτε γλῶσσαι, παύσονται· εἴτε γνῶσις, καταργηθήσεται.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ἐκ μέρους γὰρ γινώσκομεν καὶ ἐκ μέρους προφητεύομεν·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ὅταν δὲ ἔλθῃ τὸ τέλειον, τὸ ἐκ μέρους καταργηθήσεται.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ὅτε ἤμην νήπιος, ὡς νήπιος ἐλάλουν, ὡς νήπιος ἐφρόνουν, ὡς νήπιος ἐλογιζόμην· ὅτε γέγονα ἀνήρ, κατήργηκα τὰ τοῦ νηπίου.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βλέπομεν γὰρ ἄρτι διʼ ἐσόπτρου ἐν αἰνίγματι, τότε δὲ πρόσωπον πρὸς πρόσωπον· ἄρτι γινώσκω ἐκ μέρους, τότε δὲ ἐπιγνώσομαι καθὼς καὶ ἐπεγνώσθην.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νυνὶ δὲ μένει πίστις, ἐλπίς, ἀγάπη, τὰ τρία ταῦτα· μείζων δὲ τούτων ἡ ἀγάπη.</w:t>
      </w:r>
    </w:p>
    <w:p>
      <w:pPr>
        <w:pStyle w:val="Heading2"/>
      </w:pPr>
      <w:r>
        <w:rPr>
          <w:lang w:val="el_GR" w:bidi="el_GR"/>
        </w:rPr>
        <w:t>1 Corinthians 14:1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Διώκετε τὴν ἀγάπην, ζηλοῦτε δὲ τὰ πνευματικά, μᾶλλον δὲ ἵνα προφητεύητε.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ὁ γὰρ λαλῶν γλώσσῃ οὐκ ἀνθρώποις λαλεῖ ἀλλὰ θεῷ· οὐδεὶς γὰρ ἀκούει, πνεύματι δὲ λαλεῖ μυστήρια·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ὁ δὲ προφητεύων ἀνθρώποις λαλεῖ οἰκοδομὴν καὶ παράκλησιν καὶ παραμυθίαν.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ὁ λαλῶν γλώσσῃ ἑαυτὸν οἰκοδομεῖ· ὁ δὲ προφητεύων ἐκκλησίαν οἰκοδομεῖ.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θέλω δὲ πάντας ὑμᾶς λαλεῖν γλώσσαις, μᾶλλον δὲ ἵνα προφητεύητε· μείζων δὲ ὁ προφητεύων ἢ ὁ λαλῶν γλώσσαις ἐκτὸς εἰ μὴ διερμηνεύῃ, ἵνα ἡ ἐκκλησία οἰκοδομὴν λάβῃ.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Νῦν δέ, ἀδελφοί, ἐὰν ἔλθω πρὸς ὑμᾶς γλώσσαις λαλῶν, τί ὑμᾶς ὠφελήσω, ἐὰν μὴ ὑμῖν λαλήσω ἢ ἐν ἀποκαλύψει ἢ ἐν γνώσει ἢ ἐν προφητείᾳ ἢ διδαχῇ;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ὅμως τὰ ἄψυχα φωνὴν διδόντα, εἴτε αὐλὸς εἴτε κιθάρα, ἐὰν διαστολὴν τοῖς φθόγγοις μὴ δῷ, πῶς γνωσθήσεται τὸ αὐλούμενον ἢ τὸ κιθαριζόμενον;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καὶ γὰρ ἐὰν ἄδηλον σάλπιγξ φωνὴν δῷ, τίς παρασκευάσεται εἰς πόλεμον;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οὕτως καὶ ὑμεῖς διὰ τῆς γλώσσης ἐὰν μὴ εὔσημον λόγον δῶτε, πῶς γνωσθήσεται τὸ λαλούμενον; ἔσεσθε γὰρ εἰς ἀέρα λαλοῦντες.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τοσαῦτα εἰ τύχοι γένη φωνῶν εἰσιν ἐν κόσμῳ, καὶ οὐδὲν ἄφωνον·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ἐὰν οὖν μὴ εἰδῶ τὴν δύναμιν τῆς φωνῆς, ἔσομαι τῷ λαλοῦντι βάρβαρος καὶ ὁ λαλῶν ἐν ἐμοὶ βάρβαρος.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οὕτως καὶ ὑμεῖς, ἐπεὶ ζηλωταί ἐστε πνευμάτων, πρὸς τὴν οἰκοδομὴν τῆς ἐκκλησίας ζητεῖτε ἵνα περισσεύητε.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Διὸ ὁ λαλῶν γλώσσῃ προσευχέσθω ἵνα διερμηνεύῃ.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ἐὰν προσεύχωμαι γλώσσῃ, τὸ πνεῦμά μου προσεύχεται, ὁ δὲ νοῦς μου ἄκαρπός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τί οὖν ἐστιν; προσεύξομαι τῷ πνεύματι, προσεύξομαι δὲ καὶ τῷ νοΐ· ψαλῶ τῷ πνεύματι, ψαλῶ δὲ καὶ τῷ νοΐ.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ἐπεὶ ἐὰν εὐλογῇς πνεύματι, ὁ ἀναπληρῶν τὸν τόπον τοῦ ἰδιώτου πῶς ἐρεῖ τὸ Ἀμήν ἐπὶ τῇ σῇ εὐχαριστίᾳ; ἐπειδὴ τί λέγεις οὐκ οἶδεν·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σὺ μὲν γὰρ καλῶς εὐχαριστεῖς, ἀλλʼ ὁ ἕτερος οὐκ οἰκοδομεῖται.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Εὐχαριστῶ τῷ θεῷ, πάντων ὑμῶν μᾶλλον γλώσσαις λαλῶ·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ἀλλὰ ἐν ἐκκλησίᾳ θέλω πέντε λόγους τῷ νοΐ μου λαλῆσαι, ἵνα καὶ ἄλλους κατηχήσω, ἢ μυρίους λόγους ἐν γλώσσῃ.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Ἀδελφοί, μὴ παιδία γίνεσθε ταῖς φρεσίν, ἀλλὰ τῇ κακίᾳ νηπιάζετε, ταῖς δὲ φρεσὶν τέλειοι γίνεσθε.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ἐν τῷ νόμῳ γέγραπται ὅτι Ἐν ἑτερογλώσσοις καὶ ἐν χείλεσιν ἑτέρων λαλήσω τῷ λαῷ τούτῳ, καὶ οὐδʼ οὕτως εἰσακούσονταί μου, λέγει κύριος.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ὥστε αἱ γλῶσσαι εἰς σημεῖόν εἰσιν οὐ τοῖς πιστεύουσιν ἀλλὰ τοῖς ἀπίστοις, ἡ δὲ προφητεία οὐ τοῖς ἀπίστοις ἀλλὰ τοῖς πιστεύουσιν.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ἐὰν οὖν συνέλθῃ ἡ ἐκκλησία ὅλη ἐπὶ τὸ αὐτὸ καὶ πάντες λαλῶσιν γλώσσαις, εἰσέλθωσιν δὲ ἰδιῶται ἢ ἄπιστοι, οὐκ ἐροῦσιν ὅτι μαίνεσθε;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ἐὰν δὲ πάντες προφητεύωσιν, εἰσέλθῃ δέ τις ἄπιστος ἢ ἰδιώτης, ἐλέγχεται ὑπὸ πάντων, ἀνακρίνεται ὑπὸ πάντων,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τὰ κρυπτὰ τῆς καρδίας αὐτοῦ φανερὰ γίνεται, καὶ οὕτως πεσὼν ἐπὶ πρόσωπον προσκυνήσει τῷ θεῷ ἀπαγγέλλων ὅτι Ὄντως ὁ θεὸς ἐν ὑμῖν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Τί οὖν ἐστιν, ἀδελφοί; ὅταν συνέρχησθε, ἕκαστος ψαλμὸν ἔχει, διδαχὴν ἔχει, ἀποκάλυψιν ἔχει, γλῶσσαν ἔχει, ἑρμηνείαν ἔχει· πάντα πρὸς οἰκοδομὴν γινέσθω.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εἴτε γλώσσῃ τις λαλεῖ, κατὰ δύο ἢ τὸ πλεῖστον τρεῖς καὶ ἀνὰ μέρος, καὶ εἷς διερμηνευέτω·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ἐὰν δὲ μὴ ᾖ διερμηνευτής, σιγάτω ἐν ἐκκλησίᾳ, ἑαυτῷ δὲ λαλείτω καὶ τῷ θεῷ.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προφῆται δὲ δύο ἢ τρεῖς λαλείτωσαν, καὶ οἱ ἄλλοι διακρινέτωσαν·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ἐὰν δὲ ἄλλῳ ἀποκαλυφθῇ καθημένῳ, ὁ πρῶτος σιγάτω.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δύνασθε γὰρ καθʼ ἕνα πάντες προφητεύειν, ἵνα πάντες μανθάνωσιν καὶ πάντες παρακαλῶνται·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καὶ πνεύματα προφητῶν προφήταις ὑποτάσσεται,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οὐ γάρ ἐστιν ἀκαταστασίας ὁ θεὸς ἀλλὰ εἰρήνης, ὡς ἐν πάσαις ταῖς ἐκκλησίαις τῶν ἁγίων.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34</w:t>
      </w:r>
      <w:r>
        <w:rPr>
          <w:lang w:val="el_GR" w:bidi="el_GR"/>
        </w:rPr>
        <w:t xml:space="preserve"> Αἱ γυναῖκες ἐν ταῖς ἐκκλησίαις σιγάτωσαν· οὐ γὰρ ἐπιτρέπεται αὐταῖς λαλεῖν, ἀλλὰ ὑποτασσέσθωσαν, καθὼς καὶ ὁ νόμος λέγει.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35</w:t>
      </w:r>
      <w:r>
        <w:rPr>
          <w:lang w:val="el_GR" w:bidi="el_GR"/>
        </w:rPr>
        <w:t xml:space="preserve"> εἰ δέ τι μαθεῖν θέλουσιν, ἐν οἴκῳ τοὺς ἰδίους ἄνδρας ἐπερωτάτωσαν· αἰσχρὸν γάρ ἐστιν γυναικὶ λαλεῖν ἐν ἐκκλησίᾳ.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36</w:t>
      </w:r>
      <w:r>
        <w:rPr>
          <w:lang w:val="el_GR" w:bidi="el_GR"/>
        </w:rPr>
        <w:t xml:space="preserve"> ἢ ἀφʼ ὑμῶν ὁ λόγος τοῦ θεοῦ ἐξῆλθεν, ἢ εἰς ὑμᾶς μόνους κατήντησεν;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37</w:t>
      </w:r>
      <w:r>
        <w:rPr>
          <w:lang w:val="el_GR" w:bidi="el_GR"/>
        </w:rPr>
        <w:t xml:space="preserve"> Εἴ τις δοκεῖ προφήτης εἶναι ἢ πνευματικός, ἐπιγινωσκέτω ἃ γράφω ὑμῖν ὅτι κυρίου ἐστὶν ἐντολή·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38</w:t>
      </w:r>
      <w:r>
        <w:rPr>
          <w:lang w:val="el_GR" w:bidi="el_GR"/>
        </w:rPr>
        <w:t xml:space="preserve"> εἰ δέ τις ἀγνοεῖ, ἀγνοεῖται.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39</w:t>
      </w:r>
      <w:r>
        <w:rPr>
          <w:lang w:val="el_GR" w:bidi="el_GR"/>
        </w:rPr>
        <w:t xml:space="preserve"> Ὥστε, ἀδελφοί μου, ζηλοῦτε τὸ προφητεύειν, καὶ τὸ λαλεῖν μὴ κωλύετε γλώσσαις·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40</w:t>
      </w:r>
      <w:r>
        <w:rPr>
          <w:lang w:val="el_GR" w:bidi="el_GR"/>
        </w:rPr>
        <w:t xml:space="preserve"> πάντα δὲ εὐσχημόνως καὶ κατὰ τάξιν γινέσθω.</w:t>
      </w:r>
    </w:p>
    <w:p>
      <w:pPr>
        <w:pStyle w:val="Heading2"/>
      </w:pPr>
      <w:r>
        <w:rPr>
          <w:lang w:val="el_GR" w:bidi="el_GR"/>
        </w:rPr>
        <w:t>1 Corinthians 15:1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Γνωρίζω δὲ ὑμῖν, ἀδελφοί, τὸ εὐαγγέλιον ὃ εὐηγγελισάμην ὑμῖν, ὃ καὶ παρελάβετε, ἐν ᾧ καὶ ἑστήκατε,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διʼ οὗ καὶ σῴζεσθε, τίνι λόγῳ εὐηγγελισάμην ὑμῖν εἰ κατέχετε, ἐκτὸς εἰ μὴ εἰκῇ ἐπιστεύσατε.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παρέδωκα γὰρ ὑμῖν ἐν πρώτοις, ὃ καὶ παρέλαβον, ὅτι χριστὸς ἀπέθανεν ὑπὲρ τῶν ἁμαρτιῶν ἡμῶν κατὰ τὰς γραφάς,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ὅτι ἐτάφη καὶ ὅτι ἐγήγερται τῇ ἡμέρᾳ τῇ τρίτῃ κατὰ τὰς γραφὰς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ὅτι ὤφθη Κηφᾷ, εἶτα τοῖς δώδεκα.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ἔπειτα ὤφθη ἐπάνω πεντακοσίοις ἀδελφοῖς ἐφάπαξ, ἐξ ὧν οἱ πλείονες μένουσιν ἕως ἄρτι, τινὲς δὲ ἐκοιμήθησαν·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ἔπειτα ὤφθη Ἰακώβῳ, εἶτα τοῖς ἀποστόλοις πᾶσιν·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ἔσχατον δὲ πάντων ὡσπερεὶ τῷ ἐκτρώματι ὤφθη κἀμοί.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ἐγὼ γάρ εἰμι ὁ ἐλάχιστος τῶν ἀποστόλων ὃς οὐκ εἰμὶ ἱκανὸς καλεῖσθαι ἀπόστολος, διότι ἐδίωξα τὴν ἐκκλησίαν τοῦ θεοῦ·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χάριτι δὲ θεοῦ εἰμι ὅ εἰμι, καὶ ἡ χάρις αὐτοῦ ἡ εἰς ἐμὲ οὐ κενὴ ἐγενήθη, ἀλλὰ περισσότερον αὐτῶν πάντων ἐκοπίασα, οὐκ ἐγὼ δὲ ἀλλὰ ἡ χάρις τοῦ θεοῦ ἡ σὺν ἐμοί.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εἴτε οὖν ἐγὼ εἴτε ἐκεῖνοι, οὕτως κηρύσσομεν καὶ οὕτως ἐπιστεύσατε.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 δὲ χριστὸς κηρύσσεται ὅτι ἐκ νεκρῶν ἐγήγερται, πῶς λέγουσιν ἐν ὑμῖν τινες ὅτι ἀνάστασις νεκρῶν οὐκ ἔστιν;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εἰ δὲ ἀνάστασις νεκρῶν οὐκ ἔστιν, οὐδὲ χριστὸς ἐγήγερται·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εἰ δὲ χριστὸς οὐκ ἐγήγερται, κενὸν ἄρα τὸ κήρυγμα ἡμῶν, κενὴ καὶ ἡ πίστις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εὑρισκόμεθα δὲ καὶ ψευδομάρτυρες τοῦ θεοῦ, ὅτι ἐμαρτυρήσαμεν κατὰ τοῦ θεοῦ ὅτι ἤγειρεν τὸν χριστὸν ὃν οὐκ ἤγειρεν εἴπερ ἄρα νεκροὶ οὐκ ἐγείρονται.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εἰ γὰρ νεκροὶ οὐκ ἐγείρονται, οὐδὲ χριστὸς ἐγήγερται·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δὲ χριστὸς οὐκ ἐγήγερται, ματαία ἡ πίστις ὑμῶν· ἔτι ἐστὲ ἐν ταῖς ἁμαρτίαις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ἄρα καὶ οἱ κοιμηθέντες ἐν χριστῷ ἀπώλοντο.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εἰ ἐν τῇ ζωῇ ταύτῃ ἐν χριστῷ ἠλπικότες ἐσμὲν μόνον, ἐλεεινότεροι πάντων ἀνθρώπων ἐσμέν.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Νυνὶ δὲ χριστὸς ἐγήγερται ἐκ νεκρῶν, ἀπαρχὴ τῶν κεκοιμημένων.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ἐπειδὴ γὰρ διʼ ἀνθρώπου θάνατος, καὶ διʼ ἀνθρώπου ἀνάστασις νεκρῶν.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ὥσπερ γὰρ ἐν τῷ Ἀδὰμ πάντες ἀποθνήσκουσιν, οὕτως καὶ ἐν τῷ χριστῷ πάντες ζῳοποιηθήσονται.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ἕκαστος δὲ ἐν τῷ ἰδίῳ τάγματι· ἀπαρχὴ χριστός, ἔπειτα οἱ τοῦ χριστοῦ ἐν τῇ παρουσίᾳ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εἶτα τὸ τέλος, ὅταν παραδιδῷ τὴν βασιλείαν τῷ θεῷ καὶ πατρί, ὅταν καταργήσῃ πᾶσαν ἀρχὴν καὶ πᾶσαν ἐξουσίαν καὶ δύναμιν.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δεῖ γὰρ αὐτὸν βασιλεύειν ἄχρι οὗ θῇ πάντας τοὺς ἐχθροὺς ὑπὸ τοὺς πόδας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ἔσχατος ἐχθρὸς καταργεῖται ὁ θάνατος.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πάντα γὰρ ὑπέταξεν ὑπὸ τοὺς πόδας αὐτοῦ. ὅταν δὲ εἴπῃ ὅτι πάντα ὑποτέτακται, δῆλον ὅτι ἐκτὸς τοῦ ὑποτάξαντος αὐτῷ τὰ πάντα.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Ὅταν δὲ ὑποταγῇ αὐτῷ τὰ πάντα, τότε αὐτὸς ὁ υἱὸς ὑποταγήσεται τῷ ὑποτάξαντι αὐτῷ τὰ πάντα, ἵνα ᾖ ὁ θεὸς πάντα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Ἐπεὶ τί ποιήσουσιν οἱ βαπτιζόμενοι ὑπὲρ τῶν νεκρῶν; εἰ ὅλως νεκροὶ οὐκ ἐγείρονται, τί καὶ βαπτίζονται ὑπὲρ αὐτῶν;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τί καὶ ἡμεῖς κινδυνεύομεν πᾶσαν ὥραν;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καθʼ ἡμέραν ἀποθνήσκω, νὴ τὴν ὑμετέραν καύχησιν, ἀδελφοί, ἣν ἔχω ἐν χριστῷ Ἰησοῦ τῷ κυρίῳ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εἰ κατὰ ἄνθρωπον ἐθηριομάχησα ἐν Ἐφέσῳ, τί μοι τὸ ὄφελος; εἰ νεκροὶ οὐκ ἐγείρονται, Φάγωμεν καὶ πίωμεν, αὔριον γὰρ ἀποθνῄσκομεν.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μὴ πλανᾶσθε· φθείρουσιν ἤθη χρηστὰ ὁμιλίαι κακαί.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34</w:t>
      </w:r>
      <w:r>
        <w:rPr>
          <w:lang w:val="el_GR" w:bidi="el_GR"/>
        </w:rPr>
        <w:t xml:space="preserve"> ἐκνήψατε δικαίως καὶ μὴ ἁμαρτάνετε, ἀγνωσίαν γὰρ θεοῦ τινες ἔχουσιν· πρὸς ἐντροπὴν ὑμῖν λαλῶ.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35</w:t>
      </w:r>
      <w:r>
        <w:rPr>
          <w:lang w:val="el_GR" w:bidi="el_GR"/>
        </w:rPr>
        <w:t xml:space="preserve"> Ἀλλʼ ἐρεῖ τις, Πῶς ἐγείρονται οἱ νεκροί; ποίῳ δὲ σώματι ἔρχονται;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36</w:t>
      </w:r>
      <w:r>
        <w:rPr>
          <w:lang w:val="el_GR" w:bidi="el_GR"/>
        </w:rPr>
        <w:t xml:space="preserve"> ἄφρων, σὺ ὃ σπείρεις, οὐ ζῳοποιεῖται ἐὰν μὴ ἀποθάνῃ·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37</w:t>
      </w:r>
      <w:r>
        <w:rPr>
          <w:lang w:val="el_GR" w:bidi="el_GR"/>
        </w:rPr>
        <w:t xml:space="preserve"> καὶ ὃ σπείρεις, οὐ τὸ σῶμα τὸ γενησόμενον σπείρεις ἀλλὰ γυμνὸν κόκκον εἰ τύχοι σίτου ἤ τινος τῶν λοιπῶν·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38</w:t>
      </w:r>
      <w:r>
        <w:rPr>
          <w:lang w:val="el_GR" w:bidi="el_GR"/>
        </w:rPr>
        <w:t xml:space="preserve"> ὁ δὲ θεὸς δίδωσιν αὐτῷ σῶμα καθὼς ἠθέλησεν, καὶ ἑκάστῳ τῶν σπερμάτων ἴδιον σῶμα.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39</w:t>
      </w:r>
      <w:r>
        <w:rPr>
          <w:lang w:val="el_GR" w:bidi="el_GR"/>
        </w:rPr>
        <w:t xml:space="preserve"> οὐ πᾶσα σὰρξ ἡ αὐτὴ σὰρξ ἀλλὰ ἄλλη μὲν ἀνθρώπων, ἄλλη δὲ σὰρξ κτηνῶν, ἄλλη δὲ σὰρξ πτηνῶν, ἄλλη δὲ ἰχθύων.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40</w:t>
      </w:r>
      <w:r>
        <w:rPr>
          <w:lang w:val="el_GR" w:bidi="el_GR"/>
        </w:rPr>
        <w:t xml:space="preserve"> καὶ σώματα ἐπουράνια, καὶ σώματα ἐπίγεια· ἀλλὰ ἑτέρα μὲν ἡ τῶν ἐπουρανίων δόξα, ἑτέρα δὲ ἡ τῶν ἐπιγείων.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41</w:t>
      </w:r>
      <w:r>
        <w:rPr>
          <w:lang w:val="el_GR" w:bidi="el_GR"/>
        </w:rPr>
        <w:t xml:space="preserve"> ἄλλη δόξα ἡλίου, καὶ ἄλλη δόξα σελήνης, καὶ ἄλλη δόξα ἀστέρων· ἀστὴρ γὰρ ἀστέρος διαφέρει ἐν δόξῃ.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42</w:t>
      </w:r>
      <w:r>
        <w:rPr>
          <w:lang w:val="el_GR" w:bidi="el_GR"/>
        </w:rPr>
        <w:t xml:space="preserve"> Οὕτως καὶ ἡ ἀνάστασις τῶν νεκρῶν. σπείρεται ἐν φθορᾷ, ἐγείρεται ἐν ἀφθαρσίᾳ·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43</w:t>
      </w:r>
      <w:r>
        <w:rPr>
          <w:lang w:val="el_GR" w:bidi="el_GR"/>
        </w:rPr>
        <w:t xml:space="preserve"> σπείρεται ἐν ἀτιμίᾳ, ἐγείρεται ἐν δόξῃ· σπείρεται ἐν ἀσθενείᾳ, ἐγείρεται ἐν δυνάμει·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44</w:t>
      </w:r>
      <w:r>
        <w:rPr>
          <w:lang w:val="el_GR" w:bidi="el_GR"/>
        </w:rPr>
        <w:t xml:space="preserve"> σπείρεται σῶμα ψυχικόν, ἐγείρεται σῶμα πνευματικόν. εἰ ἔστιν σῶμα ψυχικόν, ἔστιν καὶ πνευματικόν.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45</w:t>
      </w:r>
      <w:r>
        <w:rPr>
          <w:lang w:val="el_GR" w:bidi="el_GR"/>
        </w:rPr>
        <w:t xml:space="preserve"> οὕτως καὶ γέγραπται, Ἐγένετο ὁ πρῶτος ἄνθρωπος Ἀδὰμ εἰς ψυχὴν ζῶσαν· ὁ ἔσχατος Ἀδὰμ εἰς πνεῦμα ζῳοποιοῦν.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46</w:t>
      </w:r>
      <w:r>
        <w:rPr>
          <w:lang w:val="el_GR" w:bidi="el_GR"/>
        </w:rPr>
        <w:t xml:space="preserve"> ἀλλʼ οὐ πρῶτον τὸ πνευματικὸν ἀλλὰ τὸ ψυχικόν, ἔπειτα τὸ πνευματικόν.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47</w:t>
      </w:r>
      <w:r>
        <w:rPr>
          <w:lang w:val="el_GR" w:bidi="el_GR"/>
        </w:rPr>
        <w:t xml:space="preserve"> ὁ πρῶτος ἄνθρωπος ἐκ γῆς χοϊκός, ὁ δεύτερος ἄνθρωπος ἐξ οὐρανοῦ.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48</w:t>
      </w:r>
      <w:r>
        <w:rPr>
          <w:lang w:val="el_GR" w:bidi="el_GR"/>
        </w:rPr>
        <w:t xml:space="preserve"> οἷος ὁ χοϊκός, τοιοῦτοι καὶ οἱ χοϊκοί, καὶ οἷος ὁ ἐπουράνιος, τοιοῦτοι καὶ οἱ ἐπουράνιοι·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49</w:t>
      </w:r>
      <w:r>
        <w:rPr>
          <w:lang w:val="el_GR" w:bidi="el_GR"/>
        </w:rPr>
        <w:t xml:space="preserve"> καὶ καθὼς ἐφορέσαμεν τὴν εἰκόνα τοῦ χοϊκοῦ, φορέσωμεν καὶ τὴν εἰκόνα τοῦ ἐπουρανίου.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50</w:t>
      </w:r>
      <w:r>
        <w:rPr>
          <w:lang w:val="el_GR" w:bidi="el_GR"/>
        </w:rPr>
        <w:t xml:space="preserve"> Τοῦτο δέ φημι, ἀδελφοί, ὅτι σὰρξ καὶ αἷμα βασιλείαν θεοῦ κληρονομῆσαι οὐ δύνανται, οὐδὲ ἡ φθορὰ τὴν ἀφθαρσίαν κληρονομεῖ.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51</w:t>
      </w:r>
      <w:r>
        <w:rPr>
          <w:lang w:val="el_GR" w:bidi="el_GR"/>
        </w:rPr>
        <w:t xml:space="preserve"> ἰδοὺ μυστήριον ὑμῖν λέγω· πάντες οὐ κοιμηθησόμεθα, πάντες δὲ ἀλλαγησόμεθα,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52</w:t>
      </w:r>
      <w:r>
        <w:rPr>
          <w:lang w:val="el_GR" w:bidi="el_GR"/>
        </w:rPr>
        <w:t xml:space="preserve"> ἐν ἀτόμῳ, ἐν ῥιπῇ ὀφθαλμοῦ, ἐν τῇ ἐσχάτῃ σάλπιγγι· σαλπίσει γάρ, καὶ οἱ νεκροὶ ἐγερθήσονται ἄφθαρτοι, καὶ ἡμεῖς ἀλλαγησόμεθα.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53</w:t>
      </w:r>
      <w:r>
        <w:rPr>
          <w:lang w:val="el_GR" w:bidi="el_GR"/>
        </w:rPr>
        <w:t xml:space="preserve"> δεῖ γὰρ τὸ φθαρτὸν τοῦτο ἐνδύσασθαι ἀφθαρσίαν καὶ τὸ θνητὸν τοῦτο ἐνδύσασθαι ἀθανασίαν.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54</w:t>
      </w:r>
      <w:r>
        <w:rPr>
          <w:lang w:val="el_GR" w:bidi="el_GR"/>
        </w:rPr>
        <w:t xml:space="preserve"> ὅταν δὲ τὸ φθαρτὸν τοῦτο ἐνδύσηται ἀφθαρσίαν καὶ τὸ θνητὸν τοῦτο ἐνδύσηται ἀθανασίαν, τότε γενήσεται ὁ λόγος ὁ γεγραμμένος, Κατεπόθη ὁ θάνατος εἰς νῖκος.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55</w:t>
      </w:r>
      <w:r>
        <w:rPr>
          <w:lang w:val="el_GR" w:bidi="el_GR"/>
        </w:rPr>
        <w:t xml:space="preserve"> ποῦ σου, θάνατε, τὸ νῖκος; ποῦ σου, θάνατε, τὸ κέντρον;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56</w:t>
      </w:r>
      <w:r>
        <w:rPr>
          <w:lang w:val="el_GR" w:bidi="el_GR"/>
        </w:rPr>
        <w:t xml:space="preserve"> τὸ δὲ κέντρον τοῦ θανάτου ἡ ἁμαρτία, ἡ δὲ δύναμις τῆς ἁμαρτίας ὁ νόμος·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57</w:t>
      </w:r>
      <w:r>
        <w:rPr>
          <w:lang w:val="el_GR" w:bidi="el_GR"/>
        </w:rPr>
        <w:t xml:space="preserve"> τῷ δὲ θεῷ χάρις τῷ διδόντι ἡμῖν τὸ νῖκος διὰ τοῦ κυρίου ἡμῶν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58</w:t>
      </w:r>
      <w:r>
        <w:rPr>
          <w:lang w:val="el_GR" w:bidi="el_GR"/>
        </w:rPr>
        <w:t xml:space="preserve"> Ὥστε, ἀδελφοί μου ἀγαπητοί, ἑδραῖοι γίνεσθε, ἀμετακίνητοι, περισσεύοντες ἐν τῷ ἔργῳ τοῦ κυρίου πάντοτε, εἰδότες ὅτι ὁ κόπος ὑμῶν οὐκ ἔστιν κενὸς ἐν κυρίῳ.</w:t>
      </w:r>
    </w:p>
    <w:p>
      <w:pPr>
        <w:pStyle w:val="Heading2"/>
      </w:pPr>
      <w:r>
        <w:rPr>
          <w:lang w:val="el_GR" w:bidi="el_GR"/>
        </w:rPr>
        <w:t>1 Corinthians 16:1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Περὶ δὲ τῆς λογίας τῆς εἰς τοὺς ἁγίους ὥσπερ διέταξα ταῖς ἐκκλησίαις τῆς Γαλατίας, οὕτως καὶ ὑμεῖς ποιήσατε.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κατὰ μίαν σαββάτου ἕκαστος ὑμῶν παρʼ ἑαυτῷ τιθέτω θησαυρίζων ὅ τι ἂν εὐοδῶται, ἵνα μὴ ὅταν ἔλθω τότε λογίαι γίνωνται.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ὅταν δὲ παραγένωμαι, οὓς ἐὰν δοκιμάσητε, διʼ ἐπιστολῶν τούτους πέμψω ἀπενεγκεῖν τὴν χάριν ὑμῶν εἰς Ἰερουσαλήμ·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ἐὰν δὲ ἄξιον ᾖ τοῦ κἀμὲ πορεύεσθαι, σὺν ἐμοὶ πορεύσονται.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Ἐλεύσομαι δὲ πρὸς ὑμᾶς ὅταν Μακεδονίαν διέλθω· Μακεδονίαν γὰρ διέρχομαι,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πρὸς ὑμᾶς δὲ τυχὸν παραμενῶ ἢ καὶ παραχειμάσω, ἵνα ὑμεῖς με προπέμψητε οὗ ἐὰν πορεύωμαι.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οὐ θέλω γὰρ ὑμᾶς ἄρτι ἐν παρόδῳ ἰδεῖν, ἐλπίζω γὰρ χρόνον τινὰ ἐπιμεῖναι πρὸς ὑμᾶς, ἐὰν ὁ κύριος ἐπιτρέψῃ.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ἐπιμενῶ δὲ ἐν Ἐφέσῳ ἕως τῆς πεντηκοστῆς·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θύρα γάρ μοι ἀνέῳγεν μεγάλη καὶ ἐνεργής, καὶ ἀντικείμενοι πολλοί.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Ἐὰν δὲ ἔλθῃ Τιμόθεος, βλέπετε ἵνα ἀφόβως γένηται πρὸς ὑμᾶς· τὸ γὰρ ἔργον κυρίου ἐργάζεται ὡς κἀγώ·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μή τις οὖν αὐτὸν ἐξουθενήσῃ. προπέμψατε δὲ αὐτὸν ἐν εἰρήνῃ, ἵνα ἔλθῃ πρός με· ἐκδέχομαι γὰρ αὐτὸν μετὰ τῶν ἀδελφῶν.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Περὶ δὲ Ἀπολλῶ τοῦ ἀδελφοῦ, πολλὰ παρεκάλεσα αὐτὸν ἵνα ἔλθῃ πρὸς ὑμᾶς μετὰ τῶν ἀδελφῶν· καὶ πάντως οὐκ ἦν θέλημα ἵνα νῦν ἔλθῃ, ἐλεύσεται δὲ ὅταν εὐκαιρήσῃ.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Γρηγορεῖτε, στήκετε ἐν τῇ πίστει, ἀνδρίζεσθε, κραταιοῦσθε.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πάντα ὑμῶν ἐν ἀγάπῃ γινέσθω.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Παρακαλῶ δὲ ὑμᾶς, ἀδελφοί· οἴδατε τὴν οἰκίαν Στεφανᾶ, ὅτι ἔστιν ἀπαρχὴ τῆς Ἀχαΐας καὶ εἰς διακονίαν τοῖς ἁγίοις ἔταξαν ἑαυτούς·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ἵνα καὶ ὑμεῖς ὑποτάσσησθε τοῖς τοιούτοις καὶ παντὶ τῷ συνεργοῦντι καὶ κοπιῶντι.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Χαίρω δὲ ἐπὶ τῇ παρουσίᾳ Στεφανᾶ καὶ Φορτουνάτου καὶ Ἀχαϊκοῦ, ὅτι τὸ ὑμέτερον ὑστέρημα οὗτοι ἀνεπλήρωσαν·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ἀνέπαυσαν γὰρ τὸ ἐμὸν πνεῦμα καὶ τὸ ὑμῶν. ἐπιγινώσκετε οὖν τοὺς τοιούτους.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Ἀσπάζονται ὑμᾶς αἱ ἐκκλησίαι τῆς Ἀσίας. ἀσπάζεται ὑμᾶς ἐν κυρίῳ πολλὰ Ἀκύλας καὶ Πρίσκα σὺν τῇ κατʼ οἶκον αὐτῶν ἐκκλησίᾳ.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Ἀσπάζονται ὑμᾶς οἱ ἀδελφοὶ πάντες. Ἀσπάσασθε ἀλλήλους ἐν φιλήματι ἁγίῳ.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Ὁ ἀσπασμὸς τῇ ἐμῇ χειρὶ Παύλου.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εἴ τις οὐ φιλεῖ τὸν κύριον, ἤτω ἀνάθεμα. Μαρανα θα.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Ἡ χάρις τοῦ κυρίου Ἰησοῦ μεθʼ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ἡ ἀγάπη μου μετὰ πάντων ὑμῶν ἐν χριστῷ Ἰησοῦ. ἀμήν.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