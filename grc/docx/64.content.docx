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3 John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Ὁ πρεσβύτερος Γαΐῳ τῷ ἀγαπητῷ, ὃν ἐγὼ ἀγαπῶ ἐν ἀληθείᾳ.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Ἀγαπητέ, περὶ πάντων εὔχομαί σε εὐοδοῦσθαι καὶ ὑγιαίνειν, καθὼς εὐοδοῦταί σου ἡ ψυχή.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ἐχάρην γὰρ λίαν ἐρχομένων ἀδελφῶν καὶ μαρτυρούντων σου τῇ ἀληθείᾳ, καθὼς σὺ ἐν ἀληθείᾳ περιπατεῖς.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μειζοτέραν τούτων οὐκ ἔχω χαράν, ἵνα ἀκούω τὰ ἐμὰ τέκνα ἐν τῇ ἀληθείᾳ περιπατοῦντα.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Ἀγαπητέ, πιστὸν ποιεῖς ὃ ἐὰν ἐργάσῃ εἰς τοὺς ἀδελφοὺς καὶ τοῦτο ξένους,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οἳ ἐμαρτύρησάν σου τῇ ἀγάπῃ ἐνώπιον ἐκκλησίας, οὓς καλῶς ποιήσεις προπέμψας ἀξίως τοῦ θεοῦ·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ὑπὲρ γὰρ τοῦ ὀνόματος ἐξῆλθον μηδὲν λαμβάνοντες ἀπὸ τῶν ἐθνικῶν.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ἡμεῖς οὖν ὀφείλομεν ὑπολαμβάνειν τοὺς τοιούτους, ἵνα συνεργοὶ γινώμεθα τῇ ἀληθείᾳ.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Ἔγραψά τι τῇ ἐκκλησίᾳ· ἀλλʼ ὁ φιλοπρωτεύων αὐτῶν Διοτρέφης οὐκ ἐπιδέχεται ἡμᾶς.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διὰ τοῦτο, ἐὰν ἔλθω, ὑπομνήσω αὐτοῦ τὰ ἔργα ἃ ποιεῖ, λόγοις πονηροῖς φλυαρῶν ἡμᾶς, καὶ μὴ ἀρκούμενος ἐπὶ τούτοις οὔτε αὐτὸς ἐπιδέχεται τοὺς ἀδελφοὺς καὶ τοὺς βουλομένους κωλύει καὶ ἐκ τῆς ἐκκλησίας ἐκβάλλει.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Ἀγαπητέ, μὴ μιμοῦ τὸ κακὸν ἀλλὰ τὸ ἀγαθόν. ὁ ἀγαθοποιῶν ἐκ τοῦ θεοῦ ἐστιν· ὁ κακοποιῶν οὐχ ἑώρακεν τὸν θεόν.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Δημητρίῳ μεμαρτύρηται ὑπὸ πάντων καὶ ὑπὸ αὐτῆς τῆς ἀληθείας· καὶ ἡμεῖς δὲ μαρτυροῦμεν, καὶ οἶδας ὅτι ἡ μαρτυρία ἡμῶν ἀληθής ἐστιν.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Πολλὰ εἶχον γράψαι σοι, ἀλλʼ οὐ θέλω διὰ μέλανος καὶ καλάμου σοι γράφειν·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ἐλπίζω δὲ εὐθέως σε ἰδεῖν, καὶ στόμα πρὸς στόμα λαλήσομεν.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εἰρήνη σοι. Ἀσπάζονταί σε οἱ φίλοι. ἀσπάζου τοὺς φίλους κατʼ ὄνομα.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