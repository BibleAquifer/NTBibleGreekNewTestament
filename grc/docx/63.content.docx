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l_GR" w:bidi="el_GR"/>
        </w:rPr>
      </w:r>
    </w:p>
    <w:p>
      <w:pPr>
        <w:pStyle w:val="Heading2"/>
      </w:pPr>
      <w:r>
        <w:rPr>
          <w:lang w:val="el_GR" w:bidi="el_GR"/>
        </w:rPr>
        <w:t>Resource: NT.Bible Greek New Testament</w:t>
      </w:r>
      <w:r>
        <w:rPr>
          <w:lang w:val="el_GR" w:bidi="el_GR"/>
        </w:rPr>
      </w:r>
    </w:p>
    <w:p>
      <w:pPr/>
      <w:r>
        <w:rPr>
          <w:lang w:val="el_GR" w:bidi="el_GR"/>
        </w:rPr>
      </w:r>
      <w:r>
        <w:rPr>
          <w:b/>
          <w:lang w:val="el_GR" w:bidi="el_GR"/>
        </w:rPr>
        <w:t>NT.Bible Greek New Testament</w:t>
      </w:r>
      <w:r>
        <w:rPr>
          <w:lang w:val="el_GR" w:bidi="el_GR"/>
        </w:rPr>
        <w:t xml:space="preserve"> © 2026 </w:t>
      </w:r>
      <w:hyperlink r:id="rId13">
        <w:r>
          <w:rPr>
            <w:lang w:val="el_GR" w:bidi="el_GR"/>
          </w:rPr>
          <w:rPr>
            <w:color w:val="0000EE"/>
            <w:u w:val="single"/>
          </w:rPr>
          <w:t>NT.Bible Partnership</w:t>
        </w:r>
      </w:hyperlink>
      <w:r>
        <w:rPr>
          <w:lang w:val="el_GR" w:bidi="el_GR"/>
        </w:rPr>
        <w:t xml:space="preserve">, licensed under a </w:t>
      </w:r>
      <w:hyperlink r:id="rId14">
        <w:r>
          <w:rPr>
            <w:lang w:val="el_GR" w:bidi="el_GR"/>
          </w:rPr>
          <w:rPr>
            <w:color w:val="0000EE"/>
            <w:u w:val="single"/>
          </w:rPr>
          <w:t>CC BY 4.0 license</w:t>
        </w:r>
      </w:hyperlink>
      <w:r>
        <w:rPr>
          <w:lang w:val="el_GR" w:bidi="el_GR"/>
        </w:rPr>
        <w:t>.</w:t>
      </w:r>
      <w:r>
        <w:rPr>
          <w:lang w:val="el_GR" w:bidi="el_GR"/>
        </w:rPr>
      </w:r>
      <w:r>
        <w:rPr>
          <w:lang w:val="el_GR" w:bidi="el_GR"/>
        </w:rPr>
      </w:r>
    </w:p>
    <w:p>
      <w:pPr>
        <w:pStyle w:val="Heading1"/>
      </w:pPr>
      <w:r>
        <w:rPr>
          <w:lang w:val="el_GR" w:bidi="el_GR"/>
        </w:rPr>
        <w:t>NT.Bible Greek New Testament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l_GR" w:bidi="el_GR"/>
        </w:rPr>
      </w:r>
    </w:p>
    <w:p>
      <w:pPr>
        <w:pStyle w:val="Heading2"/>
      </w:pPr>
      <w:r>
        <w:rPr>
          <w:lang w:val="el_GR" w:bidi="el_GR"/>
        </w:rPr>
      </w:r>
    </w:p>
    <w:p>
      <w:pPr/>
      <w:r>
        <w:rPr>
          <w:lang w:val="el_GR" w:bidi="el_GR"/>
        </w:rPr>
      </w:r>
      <w:r>
        <w:rPr>
          <w:lang w:val="el_GR" w:bidi="el_GR"/>
        </w:rPr>
        <w:t xml:space="preserve"> </w:t>
      </w:r>
      <w:r>
        <w:rPr>
          <w:lang w:val="el_GR" w:bidi="el_GR"/>
        </w:rPr>
      </w:r>
      <w:r>
        <w:rPr>
          <w:lang w:val="el_GR" w:bidi="el_GR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pStyle w:val="Heading2"/>
      </w:pPr>
      <w:r>
        <w:rPr>
          <w:lang w:val="el_GR" w:bidi="el_GR"/>
        </w:rPr>
        <w:t>2 John 1:1</w:t>
      </w:r>
      <w:r>
        <w:rPr>
          <w:lang w:val="el_GR" w:bidi="el_GR"/>
        </w:rPr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</w:t>
      </w:r>
      <w:r>
        <w:rPr>
          <w:lang w:val="el_GR" w:bidi="el_GR"/>
        </w:rPr>
        <w:t xml:space="preserve"> Ὁ πρεσβύτερος ἐκλεκτῇ κυρίᾳ καὶ τοῖς τέκνοις αὐτῆς, οὓς ἐγὼ ἀγαπῶ ἐν ἀληθείᾳ, καὶ οὐκ ἐγὼ μόνος, ἀλλὰ καὶ πάντες οἱ ἐγνωκότες τὴν ἀλήθειαν,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</w:t>
      </w:r>
      <w:r>
        <w:rPr>
          <w:lang w:val="el_GR" w:bidi="el_GR"/>
        </w:rPr>
        <w:t xml:space="preserve"> διὰ τὴν ἀλήθειαν τὴν μένουσαν ἐν ἡμῖν, καὶ μεθʼ ἡμῶν ἔσται εἰς τὸν αἰῶνα·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3</w:t>
      </w:r>
      <w:r>
        <w:rPr>
          <w:lang w:val="el_GR" w:bidi="el_GR"/>
        </w:rPr>
        <w:t xml:space="preserve"> ἔσται μεθʼ ἡμῶν χάρις ἔλεος εἰρήνη παρὰ θεοῦ πατρὸς καὶ παρὰ Ἰησοῦ χριστοῦ τοῦ υἱοῦ τοῦ πατρὸς ἐν ἀληθείᾳ καὶ ἀγάπῃ.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4</w:t>
      </w:r>
      <w:r>
        <w:rPr>
          <w:lang w:val="el_GR" w:bidi="el_GR"/>
        </w:rPr>
        <w:t xml:space="preserve"> Ἐχάρην λίαν ὅτι εὕρηκα ἐκ τῶν τέκνων σου περιπατοῦντας ἐν ἀληθείᾳ, καθὼς ἐντολὴν ἐλάβομεν παρὰ τοῦ πατρός.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5</w:t>
      </w:r>
      <w:r>
        <w:rPr>
          <w:lang w:val="el_GR" w:bidi="el_GR"/>
        </w:rPr>
        <w:t xml:space="preserve"> καὶ νῦν ἐρωτῶ σε, κυρία, οὐχ ὡς ἐντολὴν γράφων σοι καινὴν ἀλλὰ ἣν εἴχομεν ἀπʼ ἀρχῆς, ἵνα ἀγαπῶμεν ἀλλήλους.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6</w:t>
      </w:r>
      <w:r>
        <w:rPr>
          <w:lang w:val="el_GR" w:bidi="el_GR"/>
        </w:rPr>
        <w:t xml:space="preserve"> καὶ αὕτη ἐστὶν ἡ ἀγάπη, ἵνα περιπατῶμεν κατὰ τὰς ἐντολὰς αὐτοῦ· αὕτη ἡ ἐντολή ἐστιν, καθὼς ἠκούσατε ἀπʼ ἀρχῆς, ἵνα ἐν αὐτῇ περιπατῆτε.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7</w:t>
      </w:r>
      <w:r>
        <w:rPr>
          <w:lang w:val="el_GR" w:bidi="el_GR"/>
        </w:rPr>
        <w:t xml:space="preserve"> ὅτι πολλοὶ πλάνοι ἐξῆλθον εἰς τὸν κόσμον, οἱ μὴ ὁμολογοῦντες Ἰησοῦν χριστὸν ἐρχόμενον ἐν σαρκί· οὗτός ἐστιν ὁ πλάνος καὶ ὁ ἀντίχριστος.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8</w:t>
      </w:r>
      <w:r>
        <w:rPr>
          <w:lang w:val="el_GR" w:bidi="el_GR"/>
        </w:rPr>
        <w:t xml:space="preserve"> βλέπετε ἑαυτούς, ἵνα μὴ ἀπολέσητε ἃ εἰργάσασθε, ἀλλὰ μισθὸν πλήρη ἀπολάβητε.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9</w:t>
      </w:r>
      <w:r>
        <w:rPr>
          <w:lang w:val="el_GR" w:bidi="el_GR"/>
        </w:rPr>
        <w:t xml:space="preserve"> πᾶς ὁ προάγων καὶ μὴ μένων ἐν τῇ διδαχῇ τοῦ χριστοῦ θεὸν οὐκ ἔχει· ὁ μένων ἐν τῇ διδαχῇ, οὗτος καὶ τὸν πατέρα καὶ τὸν υἱὸν ἔχει.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10</w:t>
      </w:r>
      <w:r>
        <w:rPr>
          <w:lang w:val="el_GR" w:bidi="el_GR"/>
        </w:rPr>
        <w:t xml:space="preserve"> εἴ τις ἔρχεται πρὸς ὑμᾶς καὶ ταύτην τὴν διδαχὴν οὐ φέρει, μὴ λαμβάνετε αὐτὸν εἰς οἰκίαν καὶ χαίρειν αὐτῷ μὴ λέγετε·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11</w:t>
      </w:r>
      <w:r>
        <w:rPr>
          <w:lang w:val="el_GR" w:bidi="el_GR"/>
        </w:rPr>
        <w:t xml:space="preserve"> ὁ λέγων γὰρ αὐτῷ χαίρειν κοινωνεῖ τοῖς ἔργοις αὐτοῦ τοῖς πονηροῖς.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12</w:t>
      </w:r>
      <w:r>
        <w:rPr>
          <w:lang w:val="el_GR" w:bidi="el_GR"/>
        </w:rPr>
        <w:t xml:space="preserve"> Πολλὰ ἔχων ὑμῖν γράφειν οὐκ ἐβουλήθην διὰ χάρτου καὶ μέλανος, ἀλλὰ ἐλπίζω γενέσθαι πρὸς ὑμᾶς καὶ στόμα πρὸς στόμα λαλῆσαι, ἵνα ἡ χαρὰ ἡμῶν ᾖ πεπληρωμένη.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13</w:t>
      </w:r>
      <w:r>
        <w:rPr>
          <w:lang w:val="el_GR" w:bidi="el_GR"/>
        </w:rPr>
        <w:t xml:space="preserve"> Ἀσπάζεταί σε τὰ τέκνα τῆς ἀδελφῆς σου τῆς ἐκλεκτῆς.</w:t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l_GR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nt.bible" TargetMode="External"/><Relationship Id="rId14" Type="http://schemas.openxmlformats.org/officeDocument/2006/relationships/hyperlink" Target="https://creativecommons.org/licenses/by/4.0/legalcode.en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